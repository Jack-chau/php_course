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9C29B0" w14:textId="7F658BC4" w:rsidR="008656DD" w:rsidRPr="001D463D" w:rsidRDefault="00BA6E29" w:rsidP="004A3FA4">
      <w:pPr>
        <w:ind w:right="29"/>
        <w:jc w:val="both"/>
        <w:rPr>
          <w:szCs w:val="24"/>
          <w:lang w:eastAsia="zh-HK"/>
        </w:rPr>
      </w:pPr>
      <w:r w:rsidRPr="001D463D">
        <w:rPr>
          <w:b/>
          <w:szCs w:val="24"/>
        </w:rPr>
        <w:t xml:space="preserve">Lab </w:t>
      </w:r>
      <w:r w:rsidR="004D4765" w:rsidRPr="001D463D">
        <w:rPr>
          <w:rFonts w:hint="eastAsia"/>
          <w:b/>
          <w:szCs w:val="24"/>
          <w:lang w:eastAsia="zh-HK"/>
        </w:rPr>
        <w:t>0</w:t>
      </w:r>
      <w:r w:rsidR="00413C0E">
        <w:rPr>
          <w:b/>
          <w:szCs w:val="24"/>
        </w:rPr>
        <w:t>4</w:t>
      </w:r>
      <w:r w:rsidRPr="001D463D">
        <w:rPr>
          <w:b/>
          <w:szCs w:val="24"/>
        </w:rPr>
        <w:tab/>
      </w:r>
      <w:r w:rsidRPr="001D463D">
        <w:rPr>
          <w:rFonts w:hint="eastAsia"/>
          <w:b/>
          <w:szCs w:val="24"/>
          <w:lang w:eastAsia="zh-HK"/>
        </w:rPr>
        <w:tab/>
      </w:r>
      <w:r w:rsidRPr="001D463D">
        <w:rPr>
          <w:b/>
          <w:szCs w:val="24"/>
        </w:rPr>
        <w:tab/>
      </w:r>
      <w:r w:rsidR="005529AE" w:rsidRPr="005529AE">
        <w:rPr>
          <w:b/>
          <w:sz w:val="28"/>
          <w:szCs w:val="28"/>
          <w:lang w:eastAsia="zh-HK"/>
        </w:rPr>
        <w:t>Server-side Programming using PHP (</w:t>
      </w:r>
      <w:r w:rsidR="00E460F4">
        <w:rPr>
          <w:b/>
          <w:sz w:val="28"/>
          <w:szCs w:val="28"/>
          <w:lang w:eastAsia="zh-HK"/>
        </w:rPr>
        <w:t>3</w:t>
      </w:r>
      <w:r w:rsidR="005529AE" w:rsidRPr="005529AE">
        <w:rPr>
          <w:b/>
          <w:sz w:val="28"/>
          <w:szCs w:val="28"/>
          <w:lang w:eastAsia="zh-HK"/>
        </w:rPr>
        <w:t>)</w:t>
      </w:r>
    </w:p>
    <w:p w14:paraId="57F824D8" w14:textId="77777777" w:rsidR="004D4765" w:rsidRPr="001D463D" w:rsidRDefault="004D4765" w:rsidP="004D4765">
      <w:pPr>
        <w:ind w:right="29"/>
        <w:rPr>
          <w:szCs w:val="24"/>
          <w:lang w:eastAsia="zh-HK"/>
        </w:rPr>
      </w:pPr>
    </w:p>
    <w:p w14:paraId="65AA5F7D" w14:textId="77777777" w:rsidR="004D4765" w:rsidRPr="001D463D" w:rsidRDefault="004D4765" w:rsidP="004D4765">
      <w:pPr>
        <w:ind w:right="29"/>
        <w:rPr>
          <w:szCs w:val="24"/>
          <w:lang w:eastAsia="zh-HK"/>
        </w:rPr>
      </w:pPr>
    </w:p>
    <w:p w14:paraId="09B531FA" w14:textId="77777777" w:rsidR="007F7654" w:rsidRPr="001D463D" w:rsidRDefault="007F7654" w:rsidP="007F7654">
      <w:pPr>
        <w:ind w:right="29"/>
        <w:jc w:val="both"/>
        <w:outlineLvl w:val="0"/>
        <w:rPr>
          <w:b/>
          <w:szCs w:val="24"/>
          <w:u w:val="single"/>
          <w:lang w:eastAsia="zh-HK"/>
        </w:rPr>
      </w:pPr>
      <w:r w:rsidRPr="001D463D">
        <w:rPr>
          <w:b/>
          <w:szCs w:val="24"/>
          <w:u w:val="single"/>
          <w:lang w:eastAsia="zh-HK"/>
        </w:rPr>
        <w:t>Module Intended Learning Outcome :</w:t>
      </w:r>
    </w:p>
    <w:p w14:paraId="074B07EF" w14:textId="77777777" w:rsidR="007F7654" w:rsidRPr="001D463D" w:rsidRDefault="007F7654" w:rsidP="007F7654">
      <w:pPr>
        <w:ind w:right="29"/>
        <w:jc w:val="both"/>
        <w:rPr>
          <w:b/>
          <w:szCs w:val="24"/>
          <w:lang w:eastAsia="zh-HK"/>
        </w:rPr>
      </w:pPr>
    </w:p>
    <w:p w14:paraId="647C1392" w14:textId="77777777" w:rsidR="007F7654" w:rsidRPr="001D463D" w:rsidRDefault="007F7654" w:rsidP="007F7654">
      <w:pPr>
        <w:ind w:right="29"/>
        <w:jc w:val="both"/>
        <w:outlineLvl w:val="0"/>
        <w:rPr>
          <w:b/>
          <w:szCs w:val="24"/>
          <w:lang w:eastAsia="zh-HK"/>
        </w:rPr>
      </w:pPr>
      <w:r w:rsidRPr="001D463D">
        <w:rPr>
          <w:b/>
          <w:szCs w:val="24"/>
          <w:lang w:eastAsia="zh-HK"/>
        </w:rPr>
        <w:t>On completion of the module, students are expected to be able to:</w:t>
      </w:r>
    </w:p>
    <w:p w14:paraId="0707A747" w14:textId="77777777" w:rsidR="007F7654" w:rsidRDefault="007F7654" w:rsidP="007F7654">
      <w:pPr>
        <w:ind w:right="29"/>
        <w:jc w:val="both"/>
        <w:rPr>
          <w:b/>
          <w:szCs w:val="24"/>
          <w:lang w:eastAsia="zh-HK"/>
        </w:rPr>
      </w:pPr>
    </w:p>
    <w:p w14:paraId="4BA8FD19" w14:textId="77777777" w:rsidR="007F7654" w:rsidRDefault="007F7654" w:rsidP="007F7654">
      <w:pPr>
        <w:ind w:left="540" w:right="29" w:hanging="540"/>
        <w:jc w:val="both"/>
        <w:rPr>
          <w:b/>
          <w:szCs w:val="24"/>
          <w:lang w:eastAsia="zh-HK"/>
        </w:rPr>
      </w:pPr>
      <w:r w:rsidRPr="001D463D">
        <w:rPr>
          <w:rFonts w:hint="eastAsia"/>
          <w:b/>
          <w:szCs w:val="24"/>
          <w:lang w:eastAsia="zh-HK"/>
        </w:rPr>
        <w:t>•</w:t>
      </w:r>
      <w:r w:rsidRPr="001D463D">
        <w:rPr>
          <w:b/>
          <w:szCs w:val="24"/>
          <w:lang w:eastAsia="zh-HK"/>
        </w:rPr>
        <w:tab/>
      </w:r>
      <w:r w:rsidRPr="008475A8">
        <w:rPr>
          <w:b/>
          <w:szCs w:val="24"/>
          <w:lang w:eastAsia="zh-HK"/>
        </w:rPr>
        <w:t>use appropriate development tools to examine and develop dynamic web applications with international standards</w:t>
      </w:r>
      <w:r>
        <w:rPr>
          <w:b/>
          <w:szCs w:val="24"/>
          <w:lang w:eastAsia="zh-HK"/>
        </w:rPr>
        <w:t>.</w:t>
      </w:r>
    </w:p>
    <w:p w14:paraId="6293B75D" w14:textId="77777777" w:rsidR="005529AE" w:rsidRPr="003C2D58" w:rsidRDefault="005529AE" w:rsidP="005529AE">
      <w:pPr>
        <w:ind w:left="540" w:right="29" w:hanging="540"/>
        <w:jc w:val="both"/>
        <w:rPr>
          <w:b/>
          <w:szCs w:val="24"/>
          <w:lang w:eastAsia="zh-HK"/>
        </w:rPr>
      </w:pPr>
    </w:p>
    <w:p w14:paraId="312C95D0" w14:textId="77777777" w:rsidR="004D4765" w:rsidRPr="001D463D" w:rsidRDefault="004D4765" w:rsidP="00017B35">
      <w:pPr>
        <w:ind w:right="29"/>
        <w:jc w:val="both"/>
        <w:outlineLvl w:val="0"/>
        <w:rPr>
          <w:b/>
          <w:szCs w:val="24"/>
          <w:u w:val="single"/>
          <w:lang w:eastAsia="zh-HK"/>
        </w:rPr>
      </w:pPr>
      <w:r w:rsidRPr="001D463D">
        <w:rPr>
          <w:b/>
          <w:szCs w:val="24"/>
          <w:u w:val="single"/>
          <w:lang w:eastAsia="zh-HK"/>
        </w:rPr>
        <w:t>Lesson Intended Learning Outcome:</w:t>
      </w:r>
    </w:p>
    <w:p w14:paraId="167C18FE" w14:textId="77777777" w:rsidR="004D4765" w:rsidRPr="001D463D" w:rsidRDefault="004D4765" w:rsidP="004D4765">
      <w:pPr>
        <w:ind w:right="29"/>
        <w:jc w:val="both"/>
        <w:rPr>
          <w:b/>
          <w:szCs w:val="24"/>
          <w:lang w:eastAsia="zh-HK"/>
        </w:rPr>
      </w:pPr>
    </w:p>
    <w:p w14:paraId="31D7863E" w14:textId="77777777" w:rsidR="004D4765" w:rsidRPr="001D463D" w:rsidRDefault="004D4765" w:rsidP="00017B35">
      <w:pPr>
        <w:ind w:right="29"/>
        <w:jc w:val="both"/>
        <w:outlineLvl w:val="0"/>
        <w:rPr>
          <w:b/>
          <w:szCs w:val="24"/>
          <w:lang w:eastAsia="zh-HK"/>
        </w:rPr>
      </w:pPr>
      <w:r w:rsidRPr="001D463D">
        <w:rPr>
          <w:b/>
          <w:szCs w:val="24"/>
          <w:lang w:eastAsia="zh-HK"/>
        </w:rPr>
        <w:t>On completion of this lab, students are expected to be able to:</w:t>
      </w:r>
    </w:p>
    <w:p w14:paraId="3445B451" w14:textId="77777777" w:rsidR="004D4765" w:rsidRPr="001D463D" w:rsidRDefault="004D4765" w:rsidP="004D4765">
      <w:pPr>
        <w:ind w:right="29"/>
        <w:jc w:val="both"/>
        <w:rPr>
          <w:b/>
          <w:szCs w:val="24"/>
          <w:lang w:eastAsia="zh-HK"/>
        </w:rPr>
      </w:pPr>
    </w:p>
    <w:p w14:paraId="38F91AE5" w14:textId="3D2BDDD7" w:rsidR="00747F03" w:rsidRPr="001D463D" w:rsidRDefault="00747F03" w:rsidP="00747F03">
      <w:pPr>
        <w:ind w:left="540" w:right="29" w:hanging="540"/>
        <w:jc w:val="both"/>
        <w:rPr>
          <w:b/>
          <w:szCs w:val="24"/>
          <w:lang w:eastAsia="zh-HK"/>
        </w:rPr>
      </w:pPr>
      <w:r w:rsidRPr="001D463D">
        <w:rPr>
          <w:rFonts w:hint="eastAsia"/>
          <w:b/>
          <w:szCs w:val="24"/>
          <w:lang w:eastAsia="zh-HK"/>
        </w:rPr>
        <w:t>•</w:t>
      </w:r>
      <w:r w:rsidRPr="001D463D">
        <w:rPr>
          <w:b/>
          <w:szCs w:val="24"/>
          <w:lang w:eastAsia="zh-HK"/>
        </w:rPr>
        <w:tab/>
      </w:r>
      <w:r>
        <w:rPr>
          <w:b/>
          <w:szCs w:val="24"/>
          <w:lang w:eastAsia="zh-HK"/>
        </w:rPr>
        <w:t>Create PHP programs to collect and validate user’s input from HTML form</w:t>
      </w:r>
    </w:p>
    <w:p w14:paraId="7C005E1B" w14:textId="3960723B" w:rsidR="000C07B7" w:rsidRPr="00747F03" w:rsidRDefault="000C07B7" w:rsidP="004D4765">
      <w:pPr>
        <w:ind w:left="540" w:right="29" w:hanging="540"/>
        <w:jc w:val="both"/>
        <w:rPr>
          <w:b/>
          <w:szCs w:val="24"/>
          <w:lang w:eastAsia="zh-HK"/>
        </w:rPr>
      </w:pPr>
    </w:p>
    <w:p w14:paraId="4E9DC33E" w14:textId="77777777" w:rsidR="000F3BC5" w:rsidRDefault="000F3BC5" w:rsidP="000F3BC5">
      <w:pPr>
        <w:ind w:left="540" w:right="29" w:hanging="540"/>
        <w:jc w:val="both"/>
        <w:rPr>
          <w:b/>
          <w:szCs w:val="24"/>
          <w:lang w:eastAsia="zh-HK"/>
        </w:rPr>
      </w:pPr>
    </w:p>
    <w:p w14:paraId="701ABBC8" w14:textId="4FA990DA" w:rsidR="000F3BC5" w:rsidRPr="000F3BC5" w:rsidRDefault="000F3BC5" w:rsidP="000F3BC5">
      <w:pPr>
        <w:ind w:right="29"/>
        <w:outlineLvl w:val="0"/>
        <w:rPr>
          <w:szCs w:val="24"/>
        </w:rPr>
      </w:pPr>
    </w:p>
    <w:p w14:paraId="62DD10B5" w14:textId="7533A1B3" w:rsidR="005B66A0" w:rsidRPr="00DE1432" w:rsidRDefault="00D35E6C" w:rsidP="00DE1432">
      <w:pPr>
        <w:ind w:right="29"/>
        <w:rPr>
          <w:rFonts w:ascii="Courier New" w:hAnsi="Courier New" w:cs="Courier New"/>
          <w:b/>
          <w:sz w:val="28"/>
          <w:szCs w:val="24"/>
          <w:u w:val="single"/>
        </w:rPr>
      </w:pPr>
      <w:r w:rsidRPr="00DE1432">
        <w:rPr>
          <w:rFonts w:ascii="Courier New" w:hAnsi="Courier New" w:cs="Courier New"/>
          <w:b/>
          <w:sz w:val="28"/>
          <w:szCs w:val="24"/>
          <w:u w:val="single"/>
        </w:rPr>
        <w:t>L</w:t>
      </w:r>
      <w:r w:rsidR="005B66A0" w:rsidRPr="00DE1432">
        <w:rPr>
          <w:rFonts w:ascii="Courier New" w:hAnsi="Courier New" w:cs="Courier New"/>
          <w:b/>
          <w:sz w:val="28"/>
          <w:szCs w:val="24"/>
          <w:u w:val="single"/>
        </w:rPr>
        <w:t>ab</w:t>
      </w:r>
      <w:r w:rsidR="00413C0E" w:rsidRPr="00DE1432">
        <w:rPr>
          <w:rFonts w:ascii="Courier New" w:hAnsi="Courier New" w:cs="Courier New"/>
          <w:b/>
          <w:sz w:val="28"/>
          <w:szCs w:val="24"/>
          <w:u w:val="single"/>
        </w:rPr>
        <w:t>4</w:t>
      </w:r>
      <w:r w:rsidR="005B66A0" w:rsidRPr="00DE1432">
        <w:rPr>
          <w:rFonts w:ascii="Courier New" w:hAnsi="Courier New" w:cs="Courier New"/>
          <w:b/>
          <w:sz w:val="28"/>
          <w:szCs w:val="24"/>
          <w:u w:val="single"/>
        </w:rPr>
        <w:t>a.</w:t>
      </w:r>
      <w:r w:rsidR="000F3BC5" w:rsidRPr="00DE1432">
        <w:rPr>
          <w:rFonts w:ascii="Courier New" w:hAnsi="Courier New" w:cs="Courier New"/>
          <w:b/>
          <w:sz w:val="28"/>
          <w:szCs w:val="24"/>
          <w:u w:val="single"/>
        </w:rPr>
        <w:t>php</w:t>
      </w:r>
      <w:r w:rsidR="005B66A0" w:rsidRPr="00DE1432">
        <w:rPr>
          <w:rFonts w:ascii="Courier New" w:hAnsi="Courier New" w:cs="Courier New"/>
          <w:b/>
          <w:sz w:val="28"/>
          <w:szCs w:val="24"/>
          <w:u w:val="single"/>
        </w:rPr>
        <w:t>:</w:t>
      </w:r>
    </w:p>
    <w:p w14:paraId="55D6DF9F" w14:textId="77777777" w:rsidR="005B66A0" w:rsidRDefault="005B66A0" w:rsidP="005B66A0">
      <w:pPr>
        <w:ind w:left="360" w:right="29" w:hanging="360"/>
        <w:jc w:val="both"/>
        <w:rPr>
          <w:szCs w:val="24"/>
        </w:rPr>
      </w:pPr>
    </w:p>
    <w:p w14:paraId="2F4DB7DF" w14:textId="25078358" w:rsidR="005B66A0" w:rsidRPr="00521B6E" w:rsidRDefault="00521B6E" w:rsidP="005B66A0">
      <w:pPr>
        <w:ind w:right="29"/>
        <w:outlineLvl w:val="0"/>
        <w:rPr>
          <w:b/>
          <w:szCs w:val="24"/>
        </w:rPr>
      </w:pPr>
      <w:r w:rsidRPr="00521B6E">
        <w:rPr>
          <w:b/>
          <w:szCs w:val="24"/>
        </w:rPr>
        <w:t xml:space="preserve">1. </w:t>
      </w:r>
      <w:r w:rsidR="005B66A0" w:rsidRPr="00521B6E">
        <w:rPr>
          <w:rFonts w:hint="eastAsia"/>
          <w:b/>
          <w:szCs w:val="24"/>
        </w:rPr>
        <w:t>Create lab</w:t>
      </w:r>
      <w:r w:rsidR="00413C0E" w:rsidRPr="00521B6E">
        <w:rPr>
          <w:b/>
          <w:szCs w:val="24"/>
        </w:rPr>
        <w:t>4</w:t>
      </w:r>
      <w:r w:rsidR="005B66A0" w:rsidRPr="00521B6E">
        <w:rPr>
          <w:rFonts w:hint="eastAsia"/>
          <w:b/>
          <w:szCs w:val="24"/>
        </w:rPr>
        <w:t>a.</w:t>
      </w:r>
      <w:r w:rsidR="000F3BC5" w:rsidRPr="00521B6E">
        <w:rPr>
          <w:b/>
          <w:szCs w:val="24"/>
        </w:rPr>
        <w:t>php</w:t>
      </w:r>
      <w:r w:rsidR="005B66A0" w:rsidRPr="00521B6E">
        <w:rPr>
          <w:rFonts w:hint="eastAsia"/>
          <w:b/>
          <w:szCs w:val="24"/>
        </w:rPr>
        <w:t xml:space="preserve"> with the following </w:t>
      </w:r>
      <w:r w:rsidR="005B66A0" w:rsidRPr="00521B6E">
        <w:rPr>
          <w:b/>
          <w:szCs w:val="24"/>
        </w:rPr>
        <w:t>PHP code</w:t>
      </w:r>
      <w:r w:rsidR="005B66A0" w:rsidRPr="00521B6E">
        <w:rPr>
          <w:rFonts w:hint="eastAsia"/>
          <w:b/>
          <w:szCs w:val="24"/>
        </w:rPr>
        <w:t>:</w:t>
      </w:r>
    </w:p>
    <w:p w14:paraId="5393A912" w14:textId="77777777" w:rsidR="005B66A0" w:rsidRPr="00234A17" w:rsidRDefault="005B66A0" w:rsidP="005B66A0">
      <w:pPr>
        <w:ind w:right="29"/>
        <w:outlineLvl w:val="0"/>
        <w:rPr>
          <w:szCs w:val="24"/>
        </w:rPr>
      </w:pPr>
    </w:p>
    <w:p w14:paraId="37C69626" w14:textId="3D919BC4" w:rsidR="00CE6264" w:rsidRDefault="00CE6264" w:rsidP="00CE6264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szCs w:val="24"/>
        </w:rPr>
      </w:pPr>
      <w:r w:rsidRPr="00CE6264">
        <w:rPr>
          <w:rFonts w:ascii="Courier New" w:hAnsi="Courier New" w:cs="Courier New"/>
          <w:szCs w:val="24"/>
        </w:rPr>
        <w:t>&lt;?php</w:t>
      </w:r>
    </w:p>
    <w:p w14:paraId="2B229291" w14:textId="674FA563" w:rsidR="00411407" w:rsidRDefault="00076AC1" w:rsidP="00411407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szCs w:val="24"/>
        </w:rPr>
      </w:pPr>
      <w:r>
        <w:rPr>
          <w:rFonts w:ascii="Courier New" w:hAnsi="Courier New" w:cs="Courier New" w:hint="eastAsia"/>
          <w:szCs w:val="24"/>
        </w:rPr>
        <w:t>v</w:t>
      </w:r>
      <w:r w:rsidR="00E460F4">
        <w:rPr>
          <w:rFonts w:ascii="Courier New" w:hAnsi="Courier New" w:cs="Courier New"/>
          <w:szCs w:val="24"/>
        </w:rPr>
        <w:t>ar_dump($_GET);</w:t>
      </w:r>
      <w:r w:rsidR="00411407" w:rsidRPr="00411407">
        <w:rPr>
          <w:rFonts w:ascii="Courier New" w:hAnsi="Courier New" w:cs="Courier New"/>
          <w:szCs w:val="24"/>
        </w:rPr>
        <w:t xml:space="preserve"> </w:t>
      </w:r>
    </w:p>
    <w:p w14:paraId="16118E44" w14:textId="6AD71DD8" w:rsidR="00E460F4" w:rsidRPr="00CE6264" w:rsidRDefault="00411407" w:rsidP="00CE6264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szCs w:val="24"/>
        </w:rPr>
      </w:pPr>
      <w:r>
        <w:rPr>
          <w:rFonts w:ascii="Courier New" w:hAnsi="Courier New" w:cs="Courier New" w:hint="eastAsia"/>
          <w:szCs w:val="24"/>
        </w:rPr>
        <w:t>v</w:t>
      </w:r>
      <w:r>
        <w:rPr>
          <w:rFonts w:ascii="Courier New" w:hAnsi="Courier New" w:cs="Courier New"/>
          <w:szCs w:val="24"/>
        </w:rPr>
        <w:t>ar_dump($_POST);</w:t>
      </w:r>
    </w:p>
    <w:p w14:paraId="7270A0B5" w14:textId="77777777" w:rsidR="0071690A" w:rsidRDefault="0071690A" w:rsidP="005B66A0">
      <w:pPr>
        <w:ind w:right="29"/>
        <w:outlineLvl w:val="0"/>
        <w:rPr>
          <w:szCs w:val="24"/>
          <w:lang w:eastAsia="zh-TW"/>
        </w:rPr>
      </w:pPr>
    </w:p>
    <w:p w14:paraId="1A187D8E" w14:textId="70FF8963" w:rsidR="000F3BC5" w:rsidRDefault="000F3BC5" w:rsidP="005B66A0">
      <w:pPr>
        <w:ind w:right="29"/>
        <w:outlineLvl w:val="0"/>
        <w:rPr>
          <w:szCs w:val="24"/>
          <w:lang w:eastAsia="zh-TW"/>
        </w:rPr>
      </w:pPr>
      <w:r>
        <w:rPr>
          <w:rFonts w:hint="eastAsia"/>
          <w:szCs w:val="24"/>
          <w:lang w:eastAsia="zh-TW"/>
        </w:rPr>
        <w:t>S</w:t>
      </w:r>
      <w:r>
        <w:rPr>
          <w:szCs w:val="24"/>
          <w:lang w:eastAsia="zh-TW"/>
        </w:rPr>
        <w:t xml:space="preserve">ave the file into the directory </w:t>
      </w:r>
      <w:r w:rsidR="0081284E">
        <w:rPr>
          <w:szCs w:val="24"/>
          <w:lang w:eastAsia="zh-TW"/>
        </w:rPr>
        <w:t>/var/www/lab</w:t>
      </w:r>
      <w:r w:rsidR="00413C0E">
        <w:rPr>
          <w:szCs w:val="24"/>
          <w:lang w:eastAsia="zh-TW"/>
        </w:rPr>
        <w:t>4</w:t>
      </w:r>
    </w:p>
    <w:p w14:paraId="164689A3" w14:textId="77777777" w:rsidR="00DE1432" w:rsidRDefault="00DE1432" w:rsidP="005B66A0">
      <w:pPr>
        <w:ind w:right="29"/>
        <w:outlineLvl w:val="0"/>
        <w:rPr>
          <w:szCs w:val="24"/>
          <w:lang w:eastAsia="zh-TW"/>
        </w:rPr>
      </w:pPr>
    </w:p>
    <w:p w14:paraId="4CA4425E" w14:textId="4D60FF50" w:rsidR="00D803F4" w:rsidRPr="00F07174" w:rsidRDefault="0074035F" w:rsidP="00D803F4">
      <w:pPr>
        <w:ind w:right="29"/>
        <w:outlineLvl w:val="0"/>
        <w:rPr>
          <w:b/>
          <w:szCs w:val="24"/>
          <w:lang w:eastAsia="zh-TW"/>
        </w:rPr>
      </w:pPr>
      <w:r>
        <w:rPr>
          <w:b/>
          <w:szCs w:val="24"/>
          <w:lang w:eastAsia="zh-TW"/>
        </w:rPr>
        <w:t xml:space="preserve">2. </w:t>
      </w:r>
      <w:r w:rsidR="00D803F4">
        <w:rPr>
          <w:b/>
          <w:szCs w:val="24"/>
          <w:lang w:eastAsia="zh-TW"/>
        </w:rPr>
        <w:t>GET request by URL</w:t>
      </w:r>
    </w:p>
    <w:p w14:paraId="5A9366BD" w14:textId="192A9117" w:rsidR="00D803F4" w:rsidRDefault="00D803F4" w:rsidP="00D803F4">
      <w:pPr>
        <w:ind w:right="29"/>
        <w:outlineLvl w:val="0"/>
      </w:pPr>
      <w:r>
        <w:rPr>
          <w:szCs w:val="24"/>
          <w:lang w:eastAsia="zh-TW"/>
        </w:rPr>
        <w:t xml:space="preserve">Test the PHP file in the browser by </w:t>
      </w:r>
      <w:hyperlink r:id="rId7" w:history="1">
        <w:r w:rsidR="00413C0E" w:rsidRPr="00D6258A">
          <w:rPr>
            <w:rStyle w:val="Hyperlink"/>
          </w:rPr>
          <w:t>http://localhost/lab4/lab4a.php?username=peter</w:t>
        </w:r>
      </w:hyperlink>
    </w:p>
    <w:p w14:paraId="589D7BC6" w14:textId="0F884E9F" w:rsidR="00EC7B8A" w:rsidRDefault="0022246E" w:rsidP="00D803F4">
      <w:pPr>
        <w:ind w:right="29"/>
        <w:outlineLvl w:val="0"/>
        <w:rPr>
          <w:szCs w:val="24"/>
          <w:lang w:eastAsia="zh-TW"/>
        </w:rPr>
      </w:pPr>
      <w:r w:rsidRPr="0022246E">
        <w:rPr>
          <w:noProof/>
          <w:szCs w:val="24"/>
          <w:lang w:eastAsia="zh-TW"/>
        </w:rPr>
        <w:drawing>
          <wp:inline distT="0" distB="0" distL="0" distR="0" wp14:anchorId="0E244606" wp14:editId="2AF00495">
            <wp:extent cx="5288280" cy="356199"/>
            <wp:effectExtent l="19050" t="19050" r="762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005"/>
                    <a:stretch/>
                  </pic:blipFill>
                  <pic:spPr bwMode="auto">
                    <a:xfrm>
                      <a:off x="0" y="0"/>
                      <a:ext cx="5288738" cy="3562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DFEE" w14:textId="77777777" w:rsidR="0022246E" w:rsidRDefault="0022246E" w:rsidP="00D803F4">
      <w:pPr>
        <w:ind w:right="29"/>
        <w:outlineLvl w:val="0"/>
        <w:rPr>
          <w:szCs w:val="24"/>
          <w:lang w:eastAsia="zh-TW"/>
        </w:rPr>
      </w:pPr>
    </w:p>
    <w:p w14:paraId="30B25B4F" w14:textId="4A34AB4D" w:rsidR="008B1F85" w:rsidRDefault="00D803F4" w:rsidP="00D803F4">
      <w:pPr>
        <w:ind w:right="29"/>
        <w:outlineLvl w:val="0"/>
        <w:rPr>
          <w:szCs w:val="24"/>
          <w:lang w:eastAsia="zh-TW"/>
        </w:rPr>
      </w:pPr>
      <w:r>
        <w:rPr>
          <w:szCs w:val="24"/>
          <w:lang w:eastAsia="zh-TW"/>
        </w:rPr>
        <w:t xml:space="preserve">Test the PHP file in the browser by </w:t>
      </w:r>
    </w:p>
    <w:p w14:paraId="619C9731" w14:textId="1016B4E2" w:rsidR="00AF5F04" w:rsidRDefault="00000000" w:rsidP="00D803F4">
      <w:pPr>
        <w:ind w:right="29"/>
        <w:outlineLvl w:val="0"/>
        <w:rPr>
          <w:szCs w:val="24"/>
          <w:lang w:eastAsia="zh-TW"/>
        </w:rPr>
      </w:pPr>
      <w:hyperlink r:id="rId9" w:history="1">
        <w:r w:rsidR="00507625" w:rsidRPr="00D6258A">
          <w:rPr>
            <w:rStyle w:val="Hyperlink"/>
            <w:szCs w:val="24"/>
            <w:lang w:eastAsia="zh-TW"/>
          </w:rPr>
          <w:t>http://localhost/lab4/lab4a.php?username=peter&amp;pwd=123</w:t>
        </w:r>
      </w:hyperlink>
    </w:p>
    <w:p w14:paraId="6B168C25" w14:textId="77777777" w:rsidR="00AF5F04" w:rsidRDefault="00AF5F04" w:rsidP="00D803F4">
      <w:pPr>
        <w:ind w:right="29"/>
        <w:outlineLvl w:val="0"/>
        <w:rPr>
          <w:szCs w:val="24"/>
          <w:lang w:eastAsia="zh-TW"/>
        </w:rPr>
      </w:pPr>
    </w:p>
    <w:p w14:paraId="77104ED5" w14:textId="6E858D96" w:rsidR="00EC7B8A" w:rsidRDefault="0022246E">
      <w:r w:rsidRPr="0022246E">
        <w:rPr>
          <w:noProof/>
        </w:rPr>
        <w:drawing>
          <wp:inline distT="0" distB="0" distL="0" distR="0" wp14:anchorId="1495B559" wp14:editId="75A41300">
            <wp:extent cx="5733415" cy="402710"/>
            <wp:effectExtent l="19050" t="19050" r="1968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4075"/>
                    <a:stretch/>
                  </pic:blipFill>
                  <pic:spPr bwMode="auto">
                    <a:xfrm>
                      <a:off x="0" y="0"/>
                      <a:ext cx="5733415" cy="4027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7B8A">
        <w:br w:type="page"/>
      </w:r>
    </w:p>
    <w:p w14:paraId="6016B2D9" w14:textId="77777777" w:rsidR="00CE2657" w:rsidRDefault="00CE2657" w:rsidP="00F42B3E">
      <w:pPr>
        <w:ind w:right="29"/>
        <w:rPr>
          <w:rFonts w:ascii="Courier New" w:hAnsi="Courier New" w:cs="Courier New"/>
          <w:b/>
          <w:szCs w:val="24"/>
          <w:u w:val="single"/>
        </w:rPr>
      </w:pPr>
    </w:p>
    <w:p w14:paraId="25AD9EC8" w14:textId="641A9371" w:rsidR="00F42B3E" w:rsidRPr="001D463D" w:rsidRDefault="00D35E6C" w:rsidP="00F42B3E">
      <w:pPr>
        <w:ind w:right="29"/>
        <w:rPr>
          <w:rFonts w:ascii="Courier New" w:hAnsi="Courier New" w:cs="Courier New"/>
          <w:b/>
          <w:szCs w:val="24"/>
          <w:u w:val="single"/>
        </w:rPr>
      </w:pPr>
      <w:r>
        <w:rPr>
          <w:rFonts w:ascii="Courier New" w:hAnsi="Courier New" w:cs="Courier New"/>
          <w:b/>
          <w:szCs w:val="24"/>
          <w:u w:val="single"/>
        </w:rPr>
        <w:t>L</w:t>
      </w:r>
      <w:r w:rsidR="00F42B3E">
        <w:rPr>
          <w:rFonts w:ascii="Courier New" w:hAnsi="Courier New" w:cs="Courier New"/>
          <w:b/>
          <w:szCs w:val="24"/>
          <w:u w:val="single"/>
        </w:rPr>
        <w:t>ab</w:t>
      </w:r>
      <w:r w:rsidR="00507625">
        <w:rPr>
          <w:rFonts w:ascii="Courier New" w:hAnsi="Courier New" w:cs="Courier New"/>
          <w:b/>
          <w:szCs w:val="24"/>
          <w:u w:val="single"/>
        </w:rPr>
        <w:t>4</w:t>
      </w:r>
      <w:r w:rsidR="00F42B3E">
        <w:rPr>
          <w:rFonts w:ascii="Courier New" w:hAnsi="Courier New" w:cs="Courier New"/>
          <w:b/>
          <w:szCs w:val="24"/>
          <w:u w:val="single"/>
        </w:rPr>
        <w:t>b</w:t>
      </w:r>
      <w:r w:rsidR="00F42B3E" w:rsidRPr="001D463D">
        <w:rPr>
          <w:rFonts w:ascii="Courier New" w:hAnsi="Courier New" w:cs="Courier New"/>
          <w:b/>
          <w:szCs w:val="24"/>
          <w:u w:val="single"/>
        </w:rPr>
        <w:t>.</w:t>
      </w:r>
      <w:r w:rsidR="00F42B3E">
        <w:rPr>
          <w:rFonts w:ascii="Courier New" w:hAnsi="Courier New" w:cs="Courier New"/>
          <w:b/>
          <w:szCs w:val="24"/>
          <w:u w:val="single"/>
        </w:rPr>
        <w:t>php</w:t>
      </w:r>
      <w:r w:rsidR="00F42B3E" w:rsidRPr="001D463D">
        <w:rPr>
          <w:rFonts w:ascii="Courier New" w:hAnsi="Courier New" w:cs="Courier New"/>
          <w:b/>
          <w:szCs w:val="24"/>
          <w:u w:val="single"/>
        </w:rPr>
        <w:t>:</w:t>
      </w:r>
    </w:p>
    <w:p w14:paraId="4983E244" w14:textId="5B7387F3" w:rsidR="00D803F4" w:rsidRDefault="00D803F4" w:rsidP="005B66A0">
      <w:pPr>
        <w:ind w:right="29"/>
        <w:outlineLvl w:val="0"/>
        <w:rPr>
          <w:szCs w:val="24"/>
        </w:rPr>
      </w:pPr>
    </w:p>
    <w:p w14:paraId="79A437AD" w14:textId="4D41E761" w:rsidR="00210334" w:rsidRPr="006A1946" w:rsidRDefault="006438D9" w:rsidP="006A1946">
      <w:pPr>
        <w:pStyle w:val="ListParagraph"/>
        <w:numPr>
          <w:ilvl w:val="0"/>
          <w:numId w:val="19"/>
        </w:numPr>
        <w:ind w:leftChars="0" w:right="29"/>
        <w:outlineLvl w:val="0"/>
        <w:rPr>
          <w:szCs w:val="24"/>
          <w:lang w:eastAsia="zh-TW"/>
        </w:rPr>
      </w:pPr>
      <w:r w:rsidRPr="006A1946">
        <w:rPr>
          <w:rFonts w:hint="eastAsia"/>
          <w:szCs w:val="24"/>
        </w:rPr>
        <w:t xml:space="preserve">Create </w:t>
      </w:r>
      <w:r w:rsidR="009239FF" w:rsidRPr="006A1946">
        <w:rPr>
          <w:rFonts w:hint="eastAsia"/>
          <w:szCs w:val="24"/>
        </w:rPr>
        <w:t>lab</w:t>
      </w:r>
      <w:r w:rsidR="00507625" w:rsidRPr="006A1946">
        <w:rPr>
          <w:szCs w:val="24"/>
        </w:rPr>
        <w:t>4b</w:t>
      </w:r>
      <w:r w:rsidR="009239FF" w:rsidRPr="006A1946">
        <w:rPr>
          <w:rFonts w:hint="eastAsia"/>
          <w:szCs w:val="24"/>
        </w:rPr>
        <w:t xml:space="preserve">.php in </w:t>
      </w:r>
      <w:r w:rsidR="001134CD" w:rsidRPr="006A1946">
        <w:rPr>
          <w:szCs w:val="24"/>
          <w:lang w:eastAsia="zh-TW"/>
        </w:rPr>
        <w:t>/var/www/lab</w:t>
      </w:r>
      <w:r w:rsidR="00507625" w:rsidRPr="006A1946">
        <w:rPr>
          <w:szCs w:val="24"/>
          <w:lang w:eastAsia="zh-TW"/>
        </w:rPr>
        <w:t>4</w:t>
      </w:r>
      <w:r w:rsidR="009239FF" w:rsidRPr="006A1946">
        <w:rPr>
          <w:rFonts w:hint="eastAsia"/>
          <w:szCs w:val="24"/>
          <w:lang w:eastAsia="zh-TW"/>
        </w:rPr>
        <w:t xml:space="preserve">. </w:t>
      </w:r>
      <w:r w:rsidR="00210334" w:rsidRPr="006A1946">
        <w:rPr>
          <w:szCs w:val="24"/>
          <w:lang w:eastAsia="zh-TW"/>
        </w:rPr>
        <w:t xml:space="preserve">Test the PHP file by </w:t>
      </w:r>
      <w:hyperlink r:id="rId11" w:history="1">
        <w:r w:rsidR="00CD2C1B" w:rsidRPr="00D20EAC">
          <w:rPr>
            <w:rStyle w:val="Hyperlink"/>
          </w:rPr>
          <w:t>http://localhost/lab4/lab4</w:t>
        </w:r>
        <w:r w:rsidR="00CD2C1B" w:rsidRPr="006A1946">
          <w:rPr>
            <w:rStyle w:val="Hyperlink"/>
            <w:szCs w:val="24"/>
          </w:rPr>
          <w:t>b.php</w:t>
        </w:r>
      </w:hyperlink>
      <w:r w:rsidR="00353B8B" w:rsidRPr="006A1946">
        <w:rPr>
          <w:rFonts w:hint="eastAsia"/>
          <w:szCs w:val="24"/>
        </w:rPr>
        <w:t xml:space="preserve"> </w:t>
      </w:r>
    </w:p>
    <w:p w14:paraId="4497F57A" w14:textId="504D71B8" w:rsidR="009239FF" w:rsidRDefault="009239FF" w:rsidP="005B66A0">
      <w:pPr>
        <w:ind w:right="29"/>
        <w:outlineLvl w:val="0"/>
        <w:rPr>
          <w:szCs w:val="24"/>
        </w:rPr>
      </w:pPr>
    </w:p>
    <w:p w14:paraId="46108CA4" w14:textId="71AF746F" w:rsidR="009239FF" w:rsidRPr="006A1946" w:rsidRDefault="009239FF" w:rsidP="006A1946">
      <w:pPr>
        <w:pStyle w:val="ListParagraph"/>
        <w:numPr>
          <w:ilvl w:val="0"/>
          <w:numId w:val="19"/>
        </w:numPr>
        <w:ind w:leftChars="0" w:right="29"/>
        <w:outlineLvl w:val="0"/>
        <w:rPr>
          <w:szCs w:val="24"/>
        </w:rPr>
      </w:pPr>
      <w:r w:rsidRPr="006A1946">
        <w:rPr>
          <w:rFonts w:hint="eastAsia"/>
          <w:szCs w:val="24"/>
        </w:rPr>
        <w:t xml:space="preserve">Create a HTML form with </w:t>
      </w:r>
      <w:r w:rsidR="00232A37" w:rsidRPr="006A1946">
        <w:rPr>
          <w:rFonts w:hint="eastAsia"/>
          <w:szCs w:val="24"/>
        </w:rPr>
        <w:t xml:space="preserve">a textbox and a </w:t>
      </w:r>
      <w:r w:rsidR="00232A37" w:rsidRPr="006A1946">
        <w:rPr>
          <w:rFonts w:hint="eastAsia"/>
          <w:b/>
          <w:szCs w:val="24"/>
        </w:rPr>
        <w:t>submit</w:t>
      </w:r>
      <w:r w:rsidR="00232A37" w:rsidRPr="006A1946">
        <w:rPr>
          <w:rFonts w:hint="eastAsia"/>
          <w:szCs w:val="24"/>
        </w:rPr>
        <w:t xml:space="preserve"> button.</w:t>
      </w:r>
    </w:p>
    <w:p w14:paraId="7711E7EC" w14:textId="77777777" w:rsidR="009239FF" w:rsidRDefault="009239FF" w:rsidP="005B66A0">
      <w:pPr>
        <w:ind w:right="29"/>
        <w:outlineLvl w:val="0"/>
        <w:rPr>
          <w:szCs w:val="24"/>
        </w:rPr>
      </w:pPr>
    </w:p>
    <w:p w14:paraId="66029E89" w14:textId="77777777" w:rsidR="009239FF" w:rsidRPr="009239FF" w:rsidRDefault="009239FF" w:rsidP="009239FF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szCs w:val="24"/>
        </w:rPr>
      </w:pPr>
      <w:r w:rsidRPr="009239FF">
        <w:rPr>
          <w:rFonts w:ascii="Courier New" w:hAnsi="Courier New" w:cs="Courier New"/>
          <w:szCs w:val="24"/>
        </w:rPr>
        <w:t>&lt;html&gt;</w:t>
      </w:r>
    </w:p>
    <w:p w14:paraId="0D88EC54" w14:textId="77777777" w:rsidR="009239FF" w:rsidRPr="009239FF" w:rsidRDefault="009239FF" w:rsidP="009239FF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szCs w:val="24"/>
        </w:rPr>
      </w:pPr>
      <w:r w:rsidRPr="009239FF">
        <w:rPr>
          <w:rFonts w:ascii="Courier New" w:hAnsi="Courier New" w:cs="Courier New"/>
          <w:szCs w:val="24"/>
        </w:rPr>
        <w:t>&lt;head&gt;&lt;/head&gt;</w:t>
      </w:r>
    </w:p>
    <w:p w14:paraId="7DC220C8" w14:textId="699D3229" w:rsidR="009239FF" w:rsidRPr="009239FF" w:rsidRDefault="009239FF" w:rsidP="009239FF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szCs w:val="24"/>
        </w:rPr>
      </w:pPr>
      <w:r w:rsidRPr="009239FF">
        <w:rPr>
          <w:rFonts w:ascii="Courier New" w:hAnsi="Courier New" w:cs="Courier New"/>
          <w:szCs w:val="24"/>
        </w:rPr>
        <w:t>&lt;body&gt;</w:t>
      </w:r>
    </w:p>
    <w:p w14:paraId="1B708501" w14:textId="78261FC1" w:rsidR="009239FF" w:rsidRPr="009239FF" w:rsidRDefault="009239FF" w:rsidP="009239FF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szCs w:val="24"/>
        </w:rPr>
      </w:pPr>
      <w:r w:rsidRPr="009239FF">
        <w:rPr>
          <w:rFonts w:ascii="Courier New" w:hAnsi="Courier New" w:cs="Courier New"/>
          <w:szCs w:val="24"/>
        </w:rPr>
        <w:t>&lt;form method="post"</w:t>
      </w:r>
      <w:r w:rsidRPr="009239FF">
        <w:rPr>
          <w:rFonts w:ascii="Courier New" w:hAnsi="Courier New" w:cs="Courier New" w:hint="eastAsia"/>
          <w:szCs w:val="24"/>
        </w:rPr>
        <w:t xml:space="preserve"> action=""</w:t>
      </w:r>
      <w:r w:rsidRPr="009239FF">
        <w:rPr>
          <w:rFonts w:ascii="Courier New" w:hAnsi="Courier New" w:cs="Courier New"/>
          <w:szCs w:val="24"/>
        </w:rPr>
        <w:t>&gt;</w:t>
      </w:r>
    </w:p>
    <w:p w14:paraId="51537F42" w14:textId="68573320" w:rsidR="009239FF" w:rsidRDefault="00943F26" w:rsidP="00232A37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</w:t>
      </w:r>
      <w:r w:rsidR="00232A37" w:rsidRPr="00232A37">
        <w:rPr>
          <w:rFonts w:ascii="Courier New" w:hAnsi="Courier New" w:cs="Courier New"/>
          <w:szCs w:val="24"/>
        </w:rPr>
        <w:t>&lt;p&gt;</w:t>
      </w:r>
      <w:r w:rsidR="00234BE3">
        <w:rPr>
          <w:rFonts w:ascii="Courier New" w:hAnsi="Courier New" w:cs="Courier New"/>
          <w:szCs w:val="24"/>
        </w:rPr>
        <w:t>User</w:t>
      </w:r>
      <w:r w:rsidR="00234BE3" w:rsidRPr="00232A37">
        <w:rPr>
          <w:rFonts w:ascii="Courier New" w:hAnsi="Courier New" w:cs="Courier New"/>
          <w:szCs w:val="24"/>
        </w:rPr>
        <w:t>name</w:t>
      </w:r>
      <w:r w:rsidR="00232A37" w:rsidRPr="00232A37">
        <w:rPr>
          <w:rFonts w:ascii="Courier New" w:hAnsi="Courier New" w:cs="Courier New"/>
          <w:szCs w:val="24"/>
        </w:rPr>
        <w:t xml:space="preserve">: &lt;input type="text" </w:t>
      </w:r>
      <w:r w:rsidR="00FE3197">
        <w:rPr>
          <w:rFonts w:ascii="Courier New" w:hAnsi="Courier New" w:cs="Courier New"/>
          <w:szCs w:val="24"/>
        </w:rPr>
        <w:t>/&gt;</w:t>
      </w:r>
    </w:p>
    <w:p w14:paraId="2C7B8828" w14:textId="0A52F238" w:rsidR="00943F26" w:rsidRPr="009239FF" w:rsidRDefault="00943F26" w:rsidP="00232A37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</w:t>
      </w:r>
      <w:r w:rsidR="00FE3197">
        <w:rPr>
          <w:rFonts w:ascii="Courier New" w:hAnsi="Courier New" w:cs="Courier New"/>
          <w:szCs w:val="24"/>
        </w:rPr>
        <w:t xml:space="preserve">   </w:t>
      </w:r>
      <w:r w:rsidRPr="00232A37">
        <w:rPr>
          <w:rFonts w:ascii="Courier New" w:hAnsi="Courier New" w:cs="Courier New"/>
          <w:szCs w:val="24"/>
        </w:rPr>
        <w:t>&lt;input type="</w:t>
      </w:r>
      <w:r w:rsidR="00CD6AF7">
        <w:rPr>
          <w:rFonts w:ascii="Courier New" w:hAnsi="Courier New" w:cs="Courier New" w:hint="eastAsia"/>
          <w:szCs w:val="24"/>
        </w:rPr>
        <w:t>__??__</w:t>
      </w:r>
      <w:r w:rsidRPr="00232A37">
        <w:rPr>
          <w:rFonts w:ascii="Courier New" w:hAnsi="Courier New" w:cs="Courier New"/>
          <w:szCs w:val="24"/>
        </w:rPr>
        <w:t xml:space="preserve">" </w:t>
      </w:r>
      <w:r w:rsidR="009F1508">
        <w:rPr>
          <w:rFonts w:ascii="Courier New" w:hAnsi="Courier New" w:cs="Courier New" w:hint="eastAsia"/>
          <w:szCs w:val="24"/>
        </w:rPr>
        <w:t xml:space="preserve">name="submit" </w:t>
      </w:r>
      <w:r w:rsidR="000842BA" w:rsidRPr="000842BA">
        <w:rPr>
          <w:rFonts w:ascii="Courier New" w:hAnsi="Courier New" w:cs="Courier New"/>
          <w:szCs w:val="24"/>
        </w:rPr>
        <w:t>value="</w:t>
      </w:r>
      <w:r w:rsidR="000940D4">
        <w:rPr>
          <w:rFonts w:ascii="Courier New" w:hAnsi="Courier New" w:cs="Courier New"/>
          <w:szCs w:val="24"/>
        </w:rPr>
        <w:t>s</w:t>
      </w:r>
      <w:r w:rsidR="000842BA" w:rsidRPr="000842BA">
        <w:rPr>
          <w:rFonts w:ascii="Courier New" w:hAnsi="Courier New" w:cs="Courier New"/>
          <w:szCs w:val="24"/>
        </w:rPr>
        <w:t>ubmit"</w:t>
      </w:r>
      <w:r w:rsidRPr="00232A37">
        <w:rPr>
          <w:rFonts w:ascii="Courier New" w:hAnsi="Courier New" w:cs="Courier New"/>
          <w:szCs w:val="24"/>
        </w:rPr>
        <w:t>/&gt;&lt;/p&gt;</w:t>
      </w:r>
    </w:p>
    <w:p w14:paraId="143E730C" w14:textId="4E9A4342" w:rsidR="009239FF" w:rsidRPr="009239FF" w:rsidRDefault="009239FF" w:rsidP="009239FF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szCs w:val="24"/>
        </w:rPr>
      </w:pPr>
      <w:r w:rsidRPr="009239FF">
        <w:rPr>
          <w:rFonts w:ascii="Courier New" w:hAnsi="Courier New" w:cs="Courier New"/>
          <w:szCs w:val="24"/>
        </w:rPr>
        <w:t>&lt;/form&gt;</w:t>
      </w:r>
    </w:p>
    <w:p w14:paraId="3AD04FFA" w14:textId="77777777" w:rsidR="009239FF" w:rsidRPr="009239FF" w:rsidRDefault="009239FF" w:rsidP="009239FF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szCs w:val="24"/>
        </w:rPr>
      </w:pPr>
      <w:r w:rsidRPr="009239FF">
        <w:rPr>
          <w:rFonts w:ascii="Courier New" w:hAnsi="Courier New" w:cs="Courier New"/>
          <w:szCs w:val="24"/>
        </w:rPr>
        <w:t>&lt;/body&gt;</w:t>
      </w:r>
    </w:p>
    <w:p w14:paraId="14B11F6A" w14:textId="417DCF0D" w:rsidR="009239FF" w:rsidRPr="009239FF" w:rsidRDefault="009239FF" w:rsidP="009239FF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szCs w:val="24"/>
          <w:lang w:eastAsia="zh-TW"/>
        </w:rPr>
      </w:pPr>
      <w:r w:rsidRPr="009239FF">
        <w:rPr>
          <w:rFonts w:ascii="Courier New" w:hAnsi="Courier New" w:cs="Courier New"/>
          <w:szCs w:val="24"/>
        </w:rPr>
        <w:t>&lt;/html&gt;</w:t>
      </w:r>
    </w:p>
    <w:p w14:paraId="6A0EF408" w14:textId="77777777" w:rsidR="009239FF" w:rsidRDefault="009239FF" w:rsidP="005B66A0">
      <w:pPr>
        <w:ind w:right="29"/>
        <w:outlineLvl w:val="0"/>
        <w:rPr>
          <w:szCs w:val="24"/>
        </w:rPr>
      </w:pPr>
    </w:p>
    <w:p w14:paraId="6286061A" w14:textId="2980AC02" w:rsidR="00CD6AF7" w:rsidRPr="00F26771" w:rsidRDefault="000842BA" w:rsidP="00F26771">
      <w:pPr>
        <w:pStyle w:val="ListParagraph"/>
        <w:numPr>
          <w:ilvl w:val="0"/>
          <w:numId w:val="19"/>
        </w:numPr>
        <w:ind w:leftChars="0" w:right="29"/>
        <w:outlineLvl w:val="0"/>
        <w:rPr>
          <w:szCs w:val="24"/>
        </w:rPr>
      </w:pPr>
      <w:r w:rsidRPr="00F26771">
        <w:rPr>
          <w:szCs w:val="24"/>
        </w:rPr>
        <w:t>Try to c</w:t>
      </w:r>
      <w:r w:rsidR="00CD6AF7" w:rsidRPr="00F26771">
        <w:rPr>
          <w:rFonts w:hint="eastAsia"/>
          <w:szCs w:val="24"/>
        </w:rPr>
        <w:t>lick the submi</w:t>
      </w:r>
      <w:r w:rsidR="00CD6AF7" w:rsidRPr="00F26771">
        <w:rPr>
          <w:szCs w:val="24"/>
        </w:rPr>
        <w:t xml:space="preserve">t button. Since </w:t>
      </w:r>
      <w:r w:rsidRPr="00F26771">
        <w:rPr>
          <w:szCs w:val="24"/>
        </w:rPr>
        <w:t xml:space="preserve">the form has </w:t>
      </w:r>
      <w:r w:rsidR="00CD6AF7" w:rsidRPr="00F26771">
        <w:rPr>
          <w:szCs w:val="24"/>
        </w:rPr>
        <w:t>no ‘action’ attribute is added, form data are submitted to lab</w:t>
      </w:r>
      <w:r w:rsidR="009E384F" w:rsidRPr="00F26771">
        <w:rPr>
          <w:szCs w:val="24"/>
        </w:rPr>
        <w:t>4</w:t>
      </w:r>
      <w:r w:rsidR="00CD6AF7" w:rsidRPr="00F26771">
        <w:rPr>
          <w:szCs w:val="24"/>
        </w:rPr>
        <w:t>b.php again.</w:t>
      </w:r>
    </w:p>
    <w:p w14:paraId="7D91390B" w14:textId="77777777" w:rsidR="00DD79A5" w:rsidRDefault="00DD79A5" w:rsidP="005B66A0">
      <w:pPr>
        <w:ind w:right="29"/>
        <w:outlineLvl w:val="0"/>
        <w:rPr>
          <w:szCs w:val="24"/>
        </w:rPr>
      </w:pPr>
    </w:p>
    <w:p w14:paraId="49CC3D9C" w14:textId="0E71DE9C" w:rsidR="002A472A" w:rsidRPr="00F26771" w:rsidRDefault="002A472A" w:rsidP="00F26771">
      <w:pPr>
        <w:pStyle w:val="ListParagraph"/>
        <w:numPr>
          <w:ilvl w:val="0"/>
          <w:numId w:val="19"/>
        </w:numPr>
        <w:ind w:leftChars="0" w:right="29"/>
        <w:outlineLvl w:val="0"/>
        <w:rPr>
          <w:szCs w:val="24"/>
        </w:rPr>
      </w:pPr>
      <w:r w:rsidRPr="00F26771">
        <w:rPr>
          <w:rFonts w:hint="eastAsia"/>
          <w:szCs w:val="24"/>
        </w:rPr>
        <w:t>A</w:t>
      </w:r>
      <w:r w:rsidRPr="00F26771">
        <w:rPr>
          <w:szCs w:val="24"/>
        </w:rPr>
        <w:t xml:space="preserve">dd </w:t>
      </w:r>
      <w:r w:rsidR="00696E70" w:rsidRPr="00F26771">
        <w:rPr>
          <w:szCs w:val="24"/>
        </w:rPr>
        <w:t>the following</w:t>
      </w:r>
      <w:r w:rsidRPr="00F26771">
        <w:rPr>
          <w:szCs w:val="24"/>
        </w:rPr>
        <w:t xml:space="preserve"> PHP code </w:t>
      </w:r>
      <w:r w:rsidR="00BC0640" w:rsidRPr="00F26771">
        <w:rPr>
          <w:rFonts w:hint="eastAsia"/>
          <w:szCs w:val="24"/>
          <w:lang w:eastAsia="zh-TW"/>
        </w:rPr>
        <w:t>b</w:t>
      </w:r>
      <w:r w:rsidR="00BC0640" w:rsidRPr="00F26771">
        <w:rPr>
          <w:szCs w:val="24"/>
          <w:lang w:eastAsia="zh-TW"/>
        </w:rPr>
        <w:t>efore the &lt;html&gt; tag</w:t>
      </w:r>
      <w:r w:rsidR="00D63C3C" w:rsidRPr="00F26771">
        <w:rPr>
          <w:szCs w:val="24"/>
          <w:lang w:eastAsia="zh-TW"/>
        </w:rPr>
        <w:t xml:space="preserve">, then go back to </w:t>
      </w:r>
      <w:r w:rsidR="009E24B1" w:rsidRPr="00F26771">
        <w:rPr>
          <w:szCs w:val="24"/>
          <w:lang w:eastAsia="zh-TW"/>
        </w:rPr>
        <w:t xml:space="preserve">the </w:t>
      </w:r>
      <w:r w:rsidR="005D5D09" w:rsidRPr="00F26771">
        <w:rPr>
          <w:szCs w:val="24"/>
        </w:rPr>
        <w:t>lab4b.php</w:t>
      </w:r>
      <w:r w:rsidR="00A5324C" w:rsidRPr="00F26771">
        <w:rPr>
          <w:szCs w:val="24"/>
        </w:rPr>
        <w:t xml:space="preserve">, enter username </w:t>
      </w:r>
      <w:r w:rsidR="005D5D09" w:rsidRPr="00F26771">
        <w:rPr>
          <w:szCs w:val="24"/>
        </w:rPr>
        <w:t>and click the submit button to</w:t>
      </w:r>
      <w:r w:rsidR="00757803" w:rsidRPr="00F26771">
        <w:rPr>
          <w:szCs w:val="24"/>
        </w:rPr>
        <w:t xml:space="preserve"> submit the data</w:t>
      </w:r>
      <w:r w:rsidRPr="00F26771">
        <w:rPr>
          <w:szCs w:val="24"/>
        </w:rPr>
        <w:t>:</w:t>
      </w:r>
    </w:p>
    <w:p w14:paraId="3B647066" w14:textId="77777777" w:rsidR="002A472A" w:rsidRPr="001E2E52" w:rsidRDefault="002A472A" w:rsidP="002A472A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color w:val="FF0000"/>
          <w:szCs w:val="24"/>
        </w:rPr>
      </w:pPr>
      <w:r w:rsidRPr="001E2E52">
        <w:rPr>
          <w:rFonts w:ascii="Courier New" w:hAnsi="Courier New" w:cs="Courier New" w:hint="eastAsia"/>
          <w:color w:val="FF0000"/>
          <w:szCs w:val="24"/>
        </w:rPr>
        <w:t>&lt;?php</w:t>
      </w:r>
    </w:p>
    <w:p w14:paraId="1738D405" w14:textId="77777777" w:rsidR="002A472A" w:rsidRPr="001E2E52" w:rsidRDefault="002A472A" w:rsidP="002A472A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color w:val="FF0000"/>
          <w:szCs w:val="24"/>
        </w:rPr>
      </w:pPr>
      <w:r w:rsidRPr="001E2E52">
        <w:rPr>
          <w:rFonts w:ascii="Courier New" w:hAnsi="Courier New" w:cs="Courier New"/>
          <w:color w:val="FF0000"/>
          <w:szCs w:val="24"/>
        </w:rPr>
        <w:t>var_dump($_GET);</w:t>
      </w:r>
    </w:p>
    <w:p w14:paraId="7A2A8AEC" w14:textId="77777777" w:rsidR="002A472A" w:rsidRPr="001E2E52" w:rsidRDefault="002A472A" w:rsidP="002A472A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color w:val="FF0000"/>
          <w:szCs w:val="24"/>
        </w:rPr>
      </w:pPr>
      <w:r w:rsidRPr="001E2E52">
        <w:rPr>
          <w:rFonts w:ascii="Courier New" w:hAnsi="Courier New" w:cs="Courier New" w:hint="eastAsia"/>
          <w:color w:val="FF0000"/>
          <w:szCs w:val="24"/>
        </w:rPr>
        <w:t>?&gt;</w:t>
      </w:r>
    </w:p>
    <w:p w14:paraId="5BD539AB" w14:textId="78D30CB7" w:rsidR="001E2E52" w:rsidRPr="00386DC2" w:rsidRDefault="001E2E52" w:rsidP="002A472A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szCs w:val="24"/>
          <w:lang w:eastAsia="zh-TW"/>
        </w:rPr>
      </w:pPr>
      <w:r>
        <w:rPr>
          <w:rFonts w:ascii="Courier New" w:hAnsi="Courier New" w:cs="Courier New"/>
          <w:szCs w:val="24"/>
          <w:lang w:eastAsia="zh-TW"/>
        </w:rPr>
        <w:t>&lt;html&gt;</w:t>
      </w:r>
    </w:p>
    <w:p w14:paraId="4FE8CAC3" w14:textId="68F350F3" w:rsidR="0058284D" w:rsidRDefault="0058284D" w:rsidP="005B66A0">
      <w:pPr>
        <w:ind w:right="29"/>
        <w:outlineLvl w:val="0"/>
        <w:rPr>
          <w:szCs w:val="24"/>
        </w:rPr>
      </w:pPr>
    </w:p>
    <w:p w14:paraId="5975680C" w14:textId="1A2A1C2F" w:rsidR="0058284D" w:rsidRPr="00F26771" w:rsidRDefault="007A30D9" w:rsidP="00727E41">
      <w:pPr>
        <w:pStyle w:val="ListParagraph"/>
        <w:numPr>
          <w:ilvl w:val="0"/>
          <w:numId w:val="19"/>
        </w:numPr>
        <w:ind w:leftChars="0" w:right="29"/>
        <w:outlineLvl w:val="0"/>
        <w:rPr>
          <w:szCs w:val="24"/>
        </w:rPr>
      </w:pPr>
      <w:r w:rsidRPr="00F26771">
        <w:rPr>
          <w:rFonts w:hint="eastAsia"/>
          <w:szCs w:val="24"/>
        </w:rPr>
        <w:t>Can you get the data input?</w:t>
      </w:r>
      <w:r w:rsidR="00ED1AE6" w:rsidRPr="00F26771">
        <w:rPr>
          <w:szCs w:val="24"/>
        </w:rPr>
        <w:t xml:space="preserve"> If you can only see empty message are displayed from var_dump function, which mean </w:t>
      </w:r>
      <w:r w:rsidR="00ED1AE6" w:rsidRPr="00F26771">
        <w:rPr>
          <w:color w:val="FF0000"/>
          <w:szCs w:val="24"/>
        </w:rPr>
        <w:t>$_GET</w:t>
      </w:r>
      <w:r w:rsidR="00ED1AE6" w:rsidRPr="00F26771">
        <w:rPr>
          <w:szCs w:val="24"/>
        </w:rPr>
        <w:t xml:space="preserve"> is not correct.According to the HTML form source code, the form method is post, it is required to use </w:t>
      </w:r>
      <w:r w:rsidR="00ED1AE6" w:rsidRPr="00F26771">
        <w:rPr>
          <w:color w:val="FF0000"/>
          <w:szCs w:val="24"/>
        </w:rPr>
        <w:t>$_POST</w:t>
      </w:r>
      <w:r w:rsidR="00ED1AE6" w:rsidRPr="00F26771">
        <w:rPr>
          <w:szCs w:val="24"/>
        </w:rPr>
        <w:t xml:space="preserve"> to get the</w:t>
      </w:r>
      <w:r w:rsidR="00B676B4" w:rsidRPr="00F26771">
        <w:rPr>
          <w:szCs w:val="24"/>
        </w:rPr>
        <w:t xml:space="preserve"> </w:t>
      </w:r>
      <w:r w:rsidR="00ED1AE6" w:rsidRPr="00F26771">
        <w:rPr>
          <w:szCs w:val="24"/>
        </w:rPr>
        <w:t>submitted data</w:t>
      </w:r>
      <w:r w:rsidR="00B676B4" w:rsidRPr="00F26771">
        <w:rPr>
          <w:szCs w:val="24"/>
        </w:rPr>
        <w:t xml:space="preserve"> from the form</w:t>
      </w:r>
      <w:r w:rsidR="00ED1AE6" w:rsidRPr="00F26771">
        <w:rPr>
          <w:szCs w:val="24"/>
        </w:rPr>
        <w:t>, m</w:t>
      </w:r>
      <w:r w:rsidR="0058284D" w:rsidRPr="00F26771">
        <w:rPr>
          <w:rFonts w:hint="eastAsia"/>
          <w:szCs w:val="24"/>
        </w:rPr>
        <w:t xml:space="preserve">odify </w:t>
      </w:r>
      <w:r w:rsidR="0058284D" w:rsidRPr="00F26771">
        <w:rPr>
          <w:szCs w:val="24"/>
        </w:rPr>
        <w:t xml:space="preserve">the request array to </w:t>
      </w:r>
      <w:r w:rsidR="0058284D" w:rsidRPr="00F26771">
        <w:rPr>
          <w:color w:val="FF0000"/>
          <w:szCs w:val="24"/>
        </w:rPr>
        <w:t>$_POST</w:t>
      </w:r>
      <w:r w:rsidR="00ED1AE6" w:rsidRPr="00F26771">
        <w:rPr>
          <w:szCs w:val="24"/>
        </w:rPr>
        <w:t xml:space="preserve"> and try again</w:t>
      </w:r>
      <w:r w:rsidR="0058284D" w:rsidRPr="00F26771">
        <w:rPr>
          <w:szCs w:val="24"/>
        </w:rPr>
        <w:t>.</w:t>
      </w:r>
    </w:p>
    <w:p w14:paraId="6F250402" w14:textId="77777777" w:rsidR="0058284D" w:rsidRPr="00386DC2" w:rsidRDefault="0058284D" w:rsidP="002811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szCs w:val="24"/>
        </w:rPr>
      </w:pPr>
      <w:r w:rsidRPr="00386DC2">
        <w:rPr>
          <w:rFonts w:ascii="Courier New" w:hAnsi="Courier New" w:cs="Courier New" w:hint="eastAsia"/>
          <w:szCs w:val="24"/>
        </w:rPr>
        <w:t>&lt;?php</w:t>
      </w:r>
    </w:p>
    <w:p w14:paraId="7A17A4AD" w14:textId="27091D1D" w:rsidR="0058284D" w:rsidRPr="00386DC2" w:rsidRDefault="0058284D" w:rsidP="002811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v</w:t>
      </w:r>
      <w:r w:rsidRPr="00386DC2">
        <w:rPr>
          <w:rFonts w:ascii="Courier New" w:hAnsi="Courier New" w:cs="Courier New"/>
          <w:szCs w:val="24"/>
        </w:rPr>
        <w:t>ar_dump(</w:t>
      </w:r>
      <w:r w:rsidRPr="002811B1">
        <w:rPr>
          <w:rFonts w:ascii="Courier New" w:hAnsi="Courier New" w:cs="Courier New"/>
          <w:b/>
          <w:color w:val="FF0000"/>
          <w:szCs w:val="24"/>
        </w:rPr>
        <w:t>$_POST</w:t>
      </w:r>
      <w:r w:rsidRPr="00386DC2">
        <w:rPr>
          <w:rFonts w:ascii="Courier New" w:hAnsi="Courier New" w:cs="Courier New"/>
          <w:szCs w:val="24"/>
        </w:rPr>
        <w:t>);</w:t>
      </w:r>
    </w:p>
    <w:p w14:paraId="78158D09" w14:textId="77777777" w:rsidR="0058284D" w:rsidRPr="00386DC2" w:rsidRDefault="0058284D" w:rsidP="002811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szCs w:val="24"/>
        </w:rPr>
      </w:pPr>
      <w:r w:rsidRPr="00386DC2">
        <w:rPr>
          <w:rFonts w:ascii="Courier New" w:hAnsi="Courier New" w:cs="Courier New" w:hint="eastAsia"/>
          <w:szCs w:val="24"/>
        </w:rPr>
        <w:t>?&gt;</w:t>
      </w:r>
    </w:p>
    <w:p w14:paraId="7FF6F41A" w14:textId="160CC08B" w:rsidR="00386DC2" w:rsidRDefault="00386DC2" w:rsidP="005B66A0">
      <w:pPr>
        <w:ind w:right="29"/>
        <w:outlineLvl w:val="0"/>
        <w:rPr>
          <w:szCs w:val="24"/>
        </w:rPr>
      </w:pPr>
    </w:p>
    <w:p w14:paraId="43554420" w14:textId="0233243C" w:rsidR="007A30D9" w:rsidRPr="00F26771" w:rsidRDefault="007A30D9" w:rsidP="00F26771">
      <w:pPr>
        <w:pStyle w:val="ListParagraph"/>
        <w:numPr>
          <w:ilvl w:val="0"/>
          <w:numId w:val="19"/>
        </w:numPr>
        <w:ind w:leftChars="0" w:right="29"/>
        <w:outlineLvl w:val="0"/>
        <w:rPr>
          <w:szCs w:val="24"/>
        </w:rPr>
      </w:pPr>
      <w:r w:rsidRPr="00F26771">
        <w:rPr>
          <w:rFonts w:hint="eastAsia"/>
          <w:szCs w:val="24"/>
        </w:rPr>
        <w:t xml:space="preserve">Can you get the </w:t>
      </w:r>
      <w:r w:rsidR="00B10C13" w:rsidRPr="00F26771">
        <w:rPr>
          <w:szCs w:val="24"/>
        </w:rPr>
        <w:t xml:space="preserve">username </w:t>
      </w:r>
      <w:r w:rsidRPr="00F26771">
        <w:rPr>
          <w:rFonts w:hint="eastAsia"/>
          <w:szCs w:val="24"/>
        </w:rPr>
        <w:t>data input</w:t>
      </w:r>
      <w:r w:rsidR="00B10C13" w:rsidRPr="00F26771">
        <w:rPr>
          <w:szCs w:val="24"/>
        </w:rPr>
        <w:t>ed</w:t>
      </w:r>
      <w:r w:rsidR="00A23FD5" w:rsidRPr="00F26771">
        <w:rPr>
          <w:rFonts w:hint="eastAsia"/>
          <w:szCs w:val="24"/>
        </w:rPr>
        <w:t xml:space="preserve"> in the textbox</w:t>
      </w:r>
      <w:r w:rsidRPr="00F26771">
        <w:rPr>
          <w:rFonts w:hint="eastAsia"/>
          <w:szCs w:val="24"/>
        </w:rPr>
        <w:t xml:space="preserve">? Add </w:t>
      </w:r>
      <w:r w:rsidR="00006535" w:rsidRPr="00F26771">
        <w:rPr>
          <w:szCs w:val="24"/>
        </w:rPr>
        <w:t xml:space="preserve">the </w:t>
      </w:r>
      <w:r w:rsidRPr="00F26771">
        <w:rPr>
          <w:szCs w:val="24"/>
        </w:rPr>
        <w:t>‘</w:t>
      </w:r>
      <w:r w:rsidRPr="00F26771">
        <w:rPr>
          <w:rFonts w:hint="eastAsia"/>
          <w:b/>
          <w:szCs w:val="24"/>
        </w:rPr>
        <w:t>name</w:t>
      </w:r>
      <w:r w:rsidRPr="00F26771">
        <w:rPr>
          <w:b/>
          <w:szCs w:val="24"/>
        </w:rPr>
        <w:t>’</w:t>
      </w:r>
      <w:r w:rsidRPr="00F26771">
        <w:rPr>
          <w:rFonts w:hint="eastAsia"/>
          <w:szCs w:val="24"/>
        </w:rPr>
        <w:t xml:space="preserve"> </w:t>
      </w:r>
      <w:r w:rsidR="00006535" w:rsidRPr="00F26771">
        <w:rPr>
          <w:szCs w:val="24"/>
        </w:rPr>
        <w:t xml:space="preserve">attribute </w:t>
      </w:r>
      <w:r w:rsidRPr="00F26771">
        <w:rPr>
          <w:rFonts w:hint="eastAsia"/>
          <w:szCs w:val="24"/>
        </w:rPr>
        <w:t>to the textbox</w:t>
      </w:r>
      <w:r w:rsidRPr="00F26771">
        <w:rPr>
          <w:szCs w:val="24"/>
        </w:rPr>
        <w:t>.</w:t>
      </w:r>
    </w:p>
    <w:p w14:paraId="77D1C2EE" w14:textId="4873E1E3" w:rsidR="007A30D9" w:rsidRDefault="007A30D9" w:rsidP="007A30D9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ind w:right="29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 xml:space="preserve">  </w:t>
      </w:r>
      <w:r w:rsidRPr="00232A37">
        <w:rPr>
          <w:rFonts w:ascii="Courier New" w:hAnsi="Courier New" w:cs="Courier New"/>
          <w:szCs w:val="24"/>
        </w:rPr>
        <w:t>&lt;p&gt;</w:t>
      </w:r>
      <w:r w:rsidR="00234BE3">
        <w:rPr>
          <w:rFonts w:ascii="Courier New" w:hAnsi="Courier New" w:cs="Courier New"/>
          <w:szCs w:val="24"/>
        </w:rPr>
        <w:t>User</w:t>
      </w:r>
      <w:r w:rsidR="00234BE3" w:rsidRPr="00232A37">
        <w:rPr>
          <w:rFonts w:ascii="Courier New" w:hAnsi="Courier New" w:cs="Courier New"/>
          <w:szCs w:val="24"/>
        </w:rPr>
        <w:t>name</w:t>
      </w:r>
      <w:r w:rsidRPr="00232A37">
        <w:rPr>
          <w:rFonts w:ascii="Courier New" w:hAnsi="Courier New" w:cs="Courier New"/>
          <w:szCs w:val="24"/>
        </w:rPr>
        <w:t>: &lt;input type="text"</w:t>
      </w:r>
      <w:r>
        <w:rPr>
          <w:rFonts w:ascii="Courier New" w:hAnsi="Courier New" w:cs="Courier New" w:hint="eastAsia"/>
          <w:szCs w:val="24"/>
        </w:rPr>
        <w:t xml:space="preserve"> </w:t>
      </w:r>
      <w:r w:rsidR="00996508">
        <w:rPr>
          <w:rFonts w:ascii="Courier New" w:hAnsi="Courier New" w:cs="Courier New" w:hint="eastAsia"/>
          <w:b/>
          <w:szCs w:val="24"/>
        </w:rPr>
        <w:t>__??__</w:t>
      </w:r>
      <w:r w:rsidRPr="00780F32">
        <w:rPr>
          <w:rFonts w:ascii="Courier New" w:hAnsi="Courier New" w:cs="Courier New" w:hint="eastAsia"/>
          <w:b/>
          <w:szCs w:val="24"/>
        </w:rPr>
        <w:t>="username"</w:t>
      </w:r>
      <w:r w:rsidRPr="00232A37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/&gt;</w:t>
      </w:r>
    </w:p>
    <w:p w14:paraId="29A3216E" w14:textId="77777777" w:rsidR="00A83491" w:rsidRDefault="00A83491" w:rsidP="005B66A0">
      <w:pPr>
        <w:ind w:right="29"/>
        <w:outlineLvl w:val="0"/>
        <w:rPr>
          <w:szCs w:val="24"/>
        </w:rPr>
      </w:pPr>
    </w:p>
    <w:p w14:paraId="37D265B7" w14:textId="12792DD4" w:rsidR="005F7825" w:rsidRPr="00F26771" w:rsidRDefault="005F7825" w:rsidP="00F26771">
      <w:pPr>
        <w:pStyle w:val="ListParagraph"/>
        <w:numPr>
          <w:ilvl w:val="0"/>
          <w:numId w:val="19"/>
        </w:numPr>
        <w:ind w:leftChars="0" w:right="29"/>
        <w:outlineLvl w:val="0"/>
        <w:rPr>
          <w:szCs w:val="24"/>
        </w:rPr>
      </w:pPr>
      <w:r w:rsidRPr="00F26771">
        <w:rPr>
          <w:szCs w:val="24"/>
        </w:rPr>
        <w:t>The</w:t>
      </w:r>
      <w:r w:rsidRPr="00F26771">
        <w:rPr>
          <w:rFonts w:hint="eastAsia"/>
          <w:szCs w:val="24"/>
        </w:rPr>
        <w:t xml:space="preserve"> </w:t>
      </w:r>
      <w:r w:rsidRPr="00F26771">
        <w:rPr>
          <w:szCs w:val="24"/>
        </w:rPr>
        <w:t xml:space="preserve">result should be shown only if form data is submitted. </w:t>
      </w:r>
      <w:r w:rsidR="00F26771" w:rsidRPr="00F26771">
        <w:rPr>
          <w:szCs w:val="24"/>
        </w:rPr>
        <w:t>Add the following source code to u</w:t>
      </w:r>
      <w:r w:rsidRPr="00F26771">
        <w:rPr>
          <w:szCs w:val="24"/>
        </w:rPr>
        <w:t>se the submit button is to detect whether it is a submission:</w:t>
      </w:r>
    </w:p>
    <w:p w14:paraId="1D94E5F0" w14:textId="77777777" w:rsidR="005F7825" w:rsidRPr="00386DC2" w:rsidRDefault="005F7825" w:rsidP="002811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szCs w:val="24"/>
        </w:rPr>
      </w:pPr>
      <w:r w:rsidRPr="00386DC2">
        <w:rPr>
          <w:rFonts w:ascii="Courier New" w:hAnsi="Courier New" w:cs="Courier New" w:hint="eastAsia"/>
          <w:szCs w:val="24"/>
        </w:rPr>
        <w:t>&lt;?php</w:t>
      </w:r>
    </w:p>
    <w:p w14:paraId="0964A694" w14:textId="77AC837B" w:rsidR="005F7825" w:rsidRPr="002811B1" w:rsidRDefault="005F7825" w:rsidP="002811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color w:val="FF0000"/>
          <w:szCs w:val="24"/>
        </w:rPr>
      </w:pPr>
      <w:r w:rsidRPr="002811B1">
        <w:rPr>
          <w:rFonts w:ascii="Courier New" w:hAnsi="Courier New" w:cs="Courier New"/>
          <w:color w:val="FF0000"/>
          <w:szCs w:val="24"/>
        </w:rPr>
        <w:t xml:space="preserve">if( </w:t>
      </w:r>
      <w:r w:rsidR="00381BF7" w:rsidRPr="002811B1">
        <w:rPr>
          <w:rFonts w:ascii="Courier New" w:hAnsi="Courier New" w:cs="Courier New" w:hint="eastAsia"/>
          <w:color w:val="FF0000"/>
          <w:szCs w:val="24"/>
        </w:rPr>
        <w:t>array_key_exists</w:t>
      </w:r>
      <w:r w:rsidRPr="002811B1">
        <w:rPr>
          <w:rFonts w:ascii="Courier New" w:hAnsi="Courier New" w:cs="Courier New"/>
          <w:color w:val="FF0000"/>
          <w:szCs w:val="24"/>
        </w:rPr>
        <w:t>(</w:t>
      </w:r>
      <w:r w:rsidR="00186D59" w:rsidRPr="002811B1">
        <w:rPr>
          <w:rFonts w:ascii="Courier New" w:hAnsi="Courier New" w:cs="Courier New"/>
          <w:color w:val="FF0000"/>
          <w:szCs w:val="24"/>
        </w:rPr>
        <w:t>'submit'</w:t>
      </w:r>
      <w:r w:rsidR="00186D59" w:rsidRPr="002811B1">
        <w:rPr>
          <w:rFonts w:ascii="Courier New" w:hAnsi="Courier New" w:cs="Courier New" w:hint="eastAsia"/>
          <w:color w:val="FF0000"/>
          <w:szCs w:val="24"/>
        </w:rPr>
        <w:t xml:space="preserve">, </w:t>
      </w:r>
      <w:r w:rsidRPr="002811B1">
        <w:rPr>
          <w:rFonts w:ascii="Courier New" w:hAnsi="Courier New" w:cs="Courier New"/>
          <w:color w:val="FF0000"/>
          <w:szCs w:val="24"/>
        </w:rPr>
        <w:t>$_POST) ) {</w:t>
      </w:r>
    </w:p>
    <w:p w14:paraId="755738FB" w14:textId="5C33BD6B" w:rsidR="005F7825" w:rsidRPr="002811B1" w:rsidRDefault="005F7825" w:rsidP="002811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color w:val="FF0000"/>
          <w:szCs w:val="24"/>
        </w:rPr>
      </w:pPr>
      <w:r w:rsidRPr="002811B1">
        <w:rPr>
          <w:rFonts w:ascii="Courier New" w:hAnsi="Courier New" w:cs="Courier New"/>
          <w:color w:val="FF0000"/>
          <w:szCs w:val="24"/>
        </w:rPr>
        <w:t xml:space="preserve">  var_dump($_POST);</w:t>
      </w:r>
    </w:p>
    <w:p w14:paraId="47F6AA6E" w14:textId="38B94F1C" w:rsidR="00C033FF" w:rsidRPr="002811B1" w:rsidRDefault="00C033FF" w:rsidP="002811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color w:val="FF0000"/>
          <w:szCs w:val="24"/>
        </w:rPr>
      </w:pPr>
      <w:r w:rsidRPr="002811B1">
        <w:rPr>
          <w:rFonts w:ascii="Courier New" w:hAnsi="Courier New" w:cs="Courier New"/>
          <w:color w:val="FF0000"/>
          <w:szCs w:val="24"/>
        </w:rPr>
        <w:t>}</w:t>
      </w:r>
    </w:p>
    <w:p w14:paraId="3AC04FA0" w14:textId="32B8606C" w:rsidR="005F7825" w:rsidRPr="00386DC2" w:rsidRDefault="005F7825" w:rsidP="002811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szCs w:val="24"/>
        </w:rPr>
      </w:pPr>
      <w:r w:rsidRPr="00386DC2">
        <w:rPr>
          <w:rFonts w:ascii="Courier New" w:hAnsi="Courier New" w:cs="Courier New" w:hint="eastAsia"/>
          <w:szCs w:val="24"/>
        </w:rPr>
        <w:t>?&gt;</w:t>
      </w:r>
    </w:p>
    <w:p w14:paraId="02434760" w14:textId="4DDFDA42" w:rsidR="00F26771" w:rsidRDefault="00F26771">
      <w:pPr>
        <w:rPr>
          <w:szCs w:val="24"/>
        </w:rPr>
      </w:pPr>
      <w:r>
        <w:rPr>
          <w:szCs w:val="24"/>
        </w:rPr>
        <w:br w:type="page"/>
      </w:r>
    </w:p>
    <w:p w14:paraId="6B5F210C" w14:textId="1084C383" w:rsidR="0095481C" w:rsidRPr="00F26771" w:rsidRDefault="00C53A4C" w:rsidP="00F26771">
      <w:pPr>
        <w:pStyle w:val="ListParagraph"/>
        <w:numPr>
          <w:ilvl w:val="0"/>
          <w:numId w:val="19"/>
        </w:numPr>
        <w:ind w:leftChars="0" w:right="29"/>
        <w:outlineLvl w:val="0"/>
        <w:rPr>
          <w:szCs w:val="24"/>
        </w:rPr>
      </w:pPr>
      <w:r>
        <w:rPr>
          <w:szCs w:val="24"/>
        </w:rPr>
        <w:lastRenderedPageBreak/>
        <w:t>Leave</w:t>
      </w:r>
      <w:r w:rsidR="00F26771">
        <w:rPr>
          <w:szCs w:val="24"/>
        </w:rPr>
        <w:t xml:space="preserve"> the website</w:t>
      </w:r>
      <w:r>
        <w:rPr>
          <w:szCs w:val="24"/>
        </w:rPr>
        <w:t xml:space="preserve"> and visit lab4.php again</w:t>
      </w:r>
      <w:r w:rsidR="0095481C" w:rsidRPr="00F26771">
        <w:rPr>
          <w:rFonts w:hint="eastAsia"/>
          <w:szCs w:val="24"/>
        </w:rPr>
        <w:t xml:space="preserve">. </w:t>
      </w:r>
      <w:r w:rsidR="0095481C" w:rsidRPr="00F26771">
        <w:rPr>
          <w:szCs w:val="24"/>
        </w:rPr>
        <w:t>T</w:t>
      </w:r>
      <w:r w:rsidR="0095481C" w:rsidRPr="00F26771">
        <w:rPr>
          <w:rFonts w:hint="eastAsia"/>
          <w:szCs w:val="24"/>
        </w:rPr>
        <w:t>he program will not display the array data</w:t>
      </w:r>
      <w:r w:rsidR="00F26771">
        <w:rPr>
          <w:szCs w:val="24"/>
        </w:rPr>
        <w:t xml:space="preserve"> </w:t>
      </w:r>
      <w:r w:rsidR="00F26771" w:rsidRPr="00F26771">
        <w:rPr>
          <w:szCs w:val="24"/>
        </w:rPr>
        <w:t>initially</w:t>
      </w:r>
      <w:r w:rsidR="0095481C" w:rsidRPr="00F26771">
        <w:rPr>
          <w:rFonts w:hint="eastAsia"/>
          <w:szCs w:val="24"/>
        </w:rPr>
        <w:t>.</w:t>
      </w:r>
    </w:p>
    <w:p w14:paraId="3B83BFDC" w14:textId="77777777" w:rsidR="0095481C" w:rsidRDefault="0095481C" w:rsidP="005B66A0">
      <w:pPr>
        <w:ind w:right="29"/>
        <w:outlineLvl w:val="0"/>
        <w:rPr>
          <w:szCs w:val="24"/>
        </w:rPr>
      </w:pPr>
    </w:p>
    <w:p w14:paraId="196900A3" w14:textId="0BA6E31B" w:rsidR="005658C2" w:rsidRPr="00F26771" w:rsidRDefault="00961473" w:rsidP="00F26771">
      <w:pPr>
        <w:pStyle w:val="ListParagraph"/>
        <w:numPr>
          <w:ilvl w:val="0"/>
          <w:numId w:val="19"/>
        </w:numPr>
        <w:ind w:leftChars="0" w:right="29"/>
        <w:outlineLvl w:val="0"/>
        <w:rPr>
          <w:szCs w:val="24"/>
        </w:rPr>
      </w:pPr>
      <w:r w:rsidRPr="00F26771">
        <w:rPr>
          <w:rFonts w:hint="eastAsia"/>
          <w:szCs w:val="24"/>
        </w:rPr>
        <w:t xml:space="preserve">Modify </w:t>
      </w:r>
      <w:r w:rsidR="005658C2" w:rsidRPr="00F26771">
        <w:rPr>
          <w:szCs w:val="24"/>
        </w:rPr>
        <w:t>the program to print the username</w:t>
      </w:r>
      <w:r w:rsidR="00F26771">
        <w:rPr>
          <w:szCs w:val="24"/>
        </w:rPr>
        <w:t xml:space="preserve"> and the </w:t>
      </w:r>
      <w:r w:rsidR="00F26771" w:rsidRPr="00F26771">
        <w:rPr>
          <w:szCs w:val="24"/>
        </w:rPr>
        <w:t>corresponding message</w:t>
      </w:r>
      <w:r w:rsidR="003D4ABA" w:rsidRPr="00F26771">
        <w:rPr>
          <w:rFonts w:hint="eastAsia"/>
          <w:szCs w:val="24"/>
        </w:rPr>
        <w:t>:</w:t>
      </w:r>
    </w:p>
    <w:p w14:paraId="1E176551" w14:textId="77777777" w:rsidR="005658C2" w:rsidRPr="00386DC2" w:rsidRDefault="005658C2" w:rsidP="002811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szCs w:val="24"/>
        </w:rPr>
      </w:pPr>
      <w:r w:rsidRPr="00386DC2">
        <w:rPr>
          <w:rFonts w:ascii="Courier New" w:hAnsi="Courier New" w:cs="Courier New" w:hint="eastAsia"/>
          <w:szCs w:val="24"/>
        </w:rPr>
        <w:t>&lt;?php</w:t>
      </w:r>
    </w:p>
    <w:p w14:paraId="029688E1" w14:textId="77777777" w:rsidR="005658C2" w:rsidRPr="005F7825" w:rsidRDefault="005658C2" w:rsidP="002811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szCs w:val="24"/>
        </w:rPr>
      </w:pPr>
      <w:r w:rsidRPr="005F7825">
        <w:rPr>
          <w:rFonts w:ascii="Courier New" w:hAnsi="Courier New" w:cs="Courier New"/>
          <w:szCs w:val="24"/>
        </w:rPr>
        <w:t xml:space="preserve">if( </w:t>
      </w:r>
      <w:r>
        <w:rPr>
          <w:rFonts w:ascii="Courier New" w:hAnsi="Courier New" w:cs="Courier New" w:hint="eastAsia"/>
          <w:szCs w:val="24"/>
        </w:rPr>
        <w:t>array_key_exists</w:t>
      </w:r>
      <w:r w:rsidRPr="005F7825">
        <w:rPr>
          <w:rFonts w:ascii="Courier New" w:hAnsi="Courier New" w:cs="Courier New"/>
          <w:szCs w:val="24"/>
        </w:rPr>
        <w:t>('submit'</w:t>
      </w:r>
      <w:r>
        <w:rPr>
          <w:rFonts w:ascii="Courier New" w:hAnsi="Courier New" w:cs="Courier New" w:hint="eastAsia"/>
          <w:szCs w:val="24"/>
        </w:rPr>
        <w:t xml:space="preserve">, </w:t>
      </w:r>
      <w:r w:rsidRPr="005F7825">
        <w:rPr>
          <w:rFonts w:ascii="Courier New" w:hAnsi="Courier New" w:cs="Courier New"/>
          <w:szCs w:val="24"/>
        </w:rPr>
        <w:t>$_POST) ) {</w:t>
      </w:r>
    </w:p>
    <w:p w14:paraId="640DD8E8" w14:textId="38798BE0" w:rsidR="005658C2" w:rsidRPr="002811B1" w:rsidRDefault="005658C2" w:rsidP="002811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color w:val="FF0000"/>
          <w:szCs w:val="24"/>
        </w:rPr>
      </w:pPr>
      <w:r w:rsidRPr="002811B1">
        <w:rPr>
          <w:rFonts w:ascii="Courier New" w:hAnsi="Courier New" w:cs="Courier New"/>
          <w:color w:val="FF0000"/>
          <w:szCs w:val="24"/>
        </w:rPr>
        <w:t xml:space="preserve">  </w:t>
      </w:r>
      <w:r w:rsidR="0046347C" w:rsidRPr="002811B1">
        <w:rPr>
          <w:rFonts w:ascii="Courier New" w:hAnsi="Courier New" w:cs="Courier New" w:hint="eastAsia"/>
          <w:b/>
          <w:color w:val="FF0000"/>
          <w:szCs w:val="24"/>
        </w:rPr>
        <w:t>//</w:t>
      </w:r>
      <w:r w:rsidRPr="002811B1">
        <w:rPr>
          <w:rFonts w:ascii="Courier New" w:hAnsi="Courier New" w:cs="Courier New"/>
          <w:color w:val="FF0000"/>
          <w:szCs w:val="24"/>
        </w:rPr>
        <w:t>var_dump($_POST);</w:t>
      </w:r>
    </w:p>
    <w:p w14:paraId="5801A2BE" w14:textId="77777777" w:rsidR="005658C2" w:rsidRPr="002811B1" w:rsidRDefault="005658C2" w:rsidP="002811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color w:val="FF0000"/>
          <w:szCs w:val="24"/>
        </w:rPr>
      </w:pPr>
      <w:r w:rsidRPr="002811B1">
        <w:rPr>
          <w:rFonts w:ascii="Courier New" w:hAnsi="Courier New" w:cs="Courier New"/>
          <w:color w:val="FF0000"/>
          <w:szCs w:val="24"/>
        </w:rPr>
        <w:t xml:space="preserve">  echo 'Hello, ',$_POST['username'];</w:t>
      </w:r>
    </w:p>
    <w:p w14:paraId="02472CD4" w14:textId="77777777" w:rsidR="005658C2" w:rsidRPr="005F7825" w:rsidRDefault="005658C2" w:rsidP="002811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</w:rPr>
        <w:t>}</w:t>
      </w:r>
    </w:p>
    <w:p w14:paraId="7F8F84BF" w14:textId="77777777" w:rsidR="005658C2" w:rsidRPr="00386DC2" w:rsidRDefault="005658C2" w:rsidP="002811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szCs w:val="24"/>
        </w:rPr>
      </w:pPr>
      <w:r w:rsidRPr="00386DC2">
        <w:rPr>
          <w:rFonts w:ascii="Courier New" w:hAnsi="Courier New" w:cs="Courier New" w:hint="eastAsia"/>
          <w:szCs w:val="24"/>
        </w:rPr>
        <w:t>?&gt;</w:t>
      </w:r>
    </w:p>
    <w:p w14:paraId="72539DCA" w14:textId="77777777" w:rsidR="005658C2" w:rsidRDefault="005658C2" w:rsidP="00961473">
      <w:pPr>
        <w:ind w:right="29"/>
        <w:outlineLvl w:val="0"/>
        <w:rPr>
          <w:szCs w:val="24"/>
        </w:rPr>
      </w:pPr>
    </w:p>
    <w:p w14:paraId="0CD947D8" w14:textId="257856B2" w:rsidR="005658C2" w:rsidRPr="006A6284" w:rsidRDefault="0044731A" w:rsidP="006A6284">
      <w:pPr>
        <w:pStyle w:val="ListParagraph"/>
        <w:numPr>
          <w:ilvl w:val="0"/>
          <w:numId w:val="19"/>
        </w:numPr>
        <w:ind w:leftChars="0" w:right="29"/>
        <w:outlineLvl w:val="0"/>
        <w:rPr>
          <w:szCs w:val="24"/>
        </w:rPr>
      </w:pPr>
      <w:r w:rsidRPr="006A6284">
        <w:rPr>
          <w:rFonts w:hint="eastAsia"/>
          <w:szCs w:val="24"/>
        </w:rPr>
        <w:t xml:space="preserve">Enter </w:t>
      </w:r>
      <w:r w:rsidRPr="006A6284">
        <w:rPr>
          <w:szCs w:val="24"/>
        </w:rPr>
        <w:t>several spaces in the tex</w:t>
      </w:r>
      <w:r w:rsidRPr="006A6284">
        <w:rPr>
          <w:rFonts w:hint="eastAsia"/>
          <w:szCs w:val="24"/>
        </w:rPr>
        <w:t xml:space="preserve">tbox and click </w:t>
      </w:r>
      <w:r w:rsidRPr="006A6284">
        <w:rPr>
          <w:szCs w:val="24"/>
        </w:rPr>
        <w:t>‘</w:t>
      </w:r>
      <w:r w:rsidRPr="006A6284">
        <w:rPr>
          <w:rFonts w:hint="eastAsia"/>
          <w:szCs w:val="24"/>
        </w:rPr>
        <w:t>submit</w:t>
      </w:r>
      <w:r w:rsidRPr="006A6284">
        <w:rPr>
          <w:szCs w:val="24"/>
        </w:rPr>
        <w:t>’</w:t>
      </w:r>
      <w:r w:rsidRPr="006A6284">
        <w:rPr>
          <w:rFonts w:hint="eastAsia"/>
          <w:szCs w:val="24"/>
        </w:rPr>
        <w:t xml:space="preserve">. Can you still see the </w:t>
      </w:r>
      <w:r w:rsidR="00C53A4C">
        <w:rPr>
          <w:szCs w:val="24"/>
        </w:rPr>
        <w:t xml:space="preserve">above </w:t>
      </w:r>
      <w:r w:rsidRPr="006A6284">
        <w:rPr>
          <w:rFonts w:hint="eastAsia"/>
          <w:szCs w:val="24"/>
        </w:rPr>
        <w:t>statement?</w:t>
      </w:r>
    </w:p>
    <w:p w14:paraId="750A20C8" w14:textId="77777777" w:rsidR="0044731A" w:rsidRDefault="0044731A" w:rsidP="00961473">
      <w:pPr>
        <w:ind w:right="29"/>
        <w:outlineLvl w:val="0"/>
        <w:rPr>
          <w:szCs w:val="24"/>
        </w:rPr>
      </w:pPr>
    </w:p>
    <w:p w14:paraId="15300D6C" w14:textId="0B042AD7" w:rsidR="0044731A" w:rsidRPr="006A6284" w:rsidRDefault="0044731A" w:rsidP="006A6284">
      <w:pPr>
        <w:pStyle w:val="ListParagraph"/>
        <w:numPr>
          <w:ilvl w:val="0"/>
          <w:numId w:val="19"/>
        </w:numPr>
        <w:ind w:leftChars="0" w:right="29"/>
        <w:outlineLvl w:val="0"/>
        <w:rPr>
          <w:szCs w:val="24"/>
          <w:lang w:eastAsia="zh-TW"/>
        </w:rPr>
      </w:pPr>
      <w:r w:rsidRPr="006A6284">
        <w:rPr>
          <w:szCs w:val="24"/>
          <w:lang w:eastAsia="zh-TW"/>
        </w:rPr>
        <w:t xml:space="preserve">Check if the array item exists and </w:t>
      </w:r>
      <w:r w:rsidR="005217E2">
        <w:rPr>
          <w:szCs w:val="24"/>
          <w:lang w:eastAsia="zh-TW"/>
        </w:rPr>
        <w:t xml:space="preserve">use trim method to prevent </w:t>
      </w:r>
      <w:r w:rsidRPr="006A6284">
        <w:rPr>
          <w:szCs w:val="24"/>
          <w:lang w:eastAsia="zh-TW"/>
        </w:rPr>
        <w:t>empty string</w:t>
      </w:r>
      <w:r w:rsidR="005217E2">
        <w:rPr>
          <w:szCs w:val="24"/>
          <w:lang w:eastAsia="zh-TW"/>
        </w:rPr>
        <w:t xml:space="preserve"> input</w:t>
      </w:r>
      <w:r w:rsidRPr="006A6284">
        <w:rPr>
          <w:szCs w:val="24"/>
          <w:lang w:eastAsia="zh-TW"/>
        </w:rPr>
        <w:t>.</w:t>
      </w:r>
    </w:p>
    <w:p w14:paraId="7842E061" w14:textId="77777777" w:rsidR="005F5DF2" w:rsidRPr="00386DC2" w:rsidRDefault="005F5DF2" w:rsidP="00306A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szCs w:val="24"/>
        </w:rPr>
      </w:pPr>
      <w:r w:rsidRPr="00386DC2">
        <w:rPr>
          <w:rFonts w:ascii="Courier New" w:hAnsi="Courier New" w:cs="Courier New" w:hint="eastAsia"/>
          <w:szCs w:val="24"/>
        </w:rPr>
        <w:t>&lt;?php</w:t>
      </w:r>
    </w:p>
    <w:p w14:paraId="0B8365B3" w14:textId="5E47B4E0" w:rsidR="005F5DF2" w:rsidRPr="00306AD0" w:rsidRDefault="005F5DF2" w:rsidP="00306A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 w:firstLineChars="100" w:firstLine="240"/>
        <w:rPr>
          <w:rFonts w:ascii="Courier New" w:hAnsi="Courier New" w:cs="Courier New"/>
          <w:color w:val="FF0000"/>
          <w:szCs w:val="24"/>
        </w:rPr>
      </w:pPr>
      <w:r w:rsidRPr="00306AD0">
        <w:rPr>
          <w:rFonts w:ascii="Courier New" w:hAnsi="Courier New" w:cs="Courier New"/>
          <w:color w:val="FF0000"/>
          <w:szCs w:val="24"/>
        </w:rPr>
        <w:t>if(array_key_exists(</w:t>
      </w:r>
      <w:r w:rsidR="00296937" w:rsidRPr="00306AD0">
        <w:rPr>
          <w:rFonts w:ascii="Courier New" w:hAnsi="Courier New" w:cs="Courier New"/>
          <w:color w:val="FF0000"/>
          <w:szCs w:val="24"/>
        </w:rPr>
        <w:t>'username'</w:t>
      </w:r>
      <w:r w:rsidRPr="00306AD0">
        <w:rPr>
          <w:rFonts w:ascii="Courier New" w:hAnsi="Courier New" w:cs="Courier New"/>
          <w:color w:val="FF0000"/>
          <w:szCs w:val="24"/>
        </w:rPr>
        <w:t xml:space="preserve">, $_POST) &amp;&amp; </w:t>
      </w:r>
    </w:p>
    <w:p w14:paraId="4AE13FE5" w14:textId="081D95C9" w:rsidR="005F5DF2" w:rsidRPr="00306AD0" w:rsidRDefault="005F5DF2" w:rsidP="00306A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 w:firstLineChars="100" w:firstLine="240"/>
        <w:rPr>
          <w:rFonts w:ascii="Courier New" w:hAnsi="Courier New" w:cs="Courier New"/>
          <w:color w:val="FF0000"/>
          <w:szCs w:val="24"/>
        </w:rPr>
      </w:pPr>
      <w:r w:rsidRPr="00306AD0">
        <w:rPr>
          <w:rFonts w:ascii="Courier New" w:hAnsi="Courier New" w:cs="Courier New"/>
          <w:color w:val="FF0000"/>
          <w:szCs w:val="24"/>
        </w:rPr>
        <w:tab/>
      </w:r>
      <w:r w:rsidRPr="00306AD0">
        <w:rPr>
          <w:rFonts w:ascii="Courier New" w:hAnsi="Courier New" w:cs="Courier New"/>
          <w:color w:val="FF0000"/>
          <w:szCs w:val="24"/>
        </w:rPr>
        <w:tab/>
      </w:r>
      <w:r w:rsidRPr="00306AD0">
        <w:rPr>
          <w:rFonts w:ascii="Courier New" w:hAnsi="Courier New" w:cs="Courier New"/>
          <w:color w:val="FF0000"/>
          <w:szCs w:val="24"/>
        </w:rPr>
        <w:tab/>
      </w:r>
      <w:r w:rsidRPr="00306AD0">
        <w:rPr>
          <w:rFonts w:ascii="Courier New" w:hAnsi="Courier New" w:cs="Courier New"/>
          <w:color w:val="FF0000"/>
          <w:szCs w:val="24"/>
        </w:rPr>
        <w:tab/>
      </w:r>
      <w:r w:rsidRPr="00306AD0">
        <w:rPr>
          <w:rFonts w:ascii="Courier New" w:hAnsi="Courier New" w:cs="Courier New"/>
          <w:color w:val="FF0000"/>
          <w:szCs w:val="24"/>
        </w:rPr>
        <w:tab/>
        <w:t>trim($_POST[</w:t>
      </w:r>
      <w:r w:rsidR="00296937" w:rsidRPr="00306AD0">
        <w:rPr>
          <w:rFonts w:ascii="Courier New" w:hAnsi="Courier New" w:cs="Courier New"/>
          <w:color w:val="FF0000"/>
          <w:szCs w:val="24"/>
        </w:rPr>
        <w:t>'username'</w:t>
      </w:r>
      <w:r w:rsidRPr="00306AD0">
        <w:rPr>
          <w:rFonts w:ascii="Courier New" w:hAnsi="Courier New" w:cs="Courier New"/>
          <w:color w:val="FF0000"/>
          <w:szCs w:val="24"/>
        </w:rPr>
        <w:t>]) !== "" ) {</w:t>
      </w:r>
    </w:p>
    <w:p w14:paraId="75FA69EF" w14:textId="77777777" w:rsidR="005F5DF2" w:rsidRDefault="005F5DF2" w:rsidP="00306A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29"/>
        <w:rPr>
          <w:rFonts w:ascii="Courier New" w:hAnsi="Courier New" w:cs="Courier New"/>
          <w:szCs w:val="24"/>
        </w:rPr>
      </w:pPr>
      <w:r w:rsidRPr="005F7825">
        <w:rPr>
          <w:rFonts w:ascii="Courier New" w:hAnsi="Courier New" w:cs="Courier New"/>
          <w:szCs w:val="24"/>
        </w:rPr>
        <w:t xml:space="preserve">  </w:t>
      </w:r>
      <w:r w:rsidRPr="0046347C">
        <w:rPr>
          <w:rFonts w:ascii="Courier New" w:hAnsi="Courier New" w:cs="Courier New" w:hint="eastAsia"/>
          <w:b/>
          <w:szCs w:val="24"/>
        </w:rPr>
        <w:t>//</w:t>
      </w:r>
      <w:r w:rsidRPr="005F7825">
        <w:rPr>
          <w:rFonts w:ascii="Courier New" w:hAnsi="Courier New" w:cs="Courier New"/>
          <w:szCs w:val="24"/>
        </w:rPr>
        <w:t>var_dump($_POST);</w:t>
      </w:r>
    </w:p>
    <w:p w14:paraId="15845CC4" w14:textId="3ABF516A" w:rsidR="005F5DF2" w:rsidRDefault="005F5DF2" w:rsidP="0044731A">
      <w:pPr>
        <w:ind w:right="29"/>
        <w:outlineLvl w:val="0"/>
        <w:rPr>
          <w:szCs w:val="24"/>
          <w:lang w:eastAsia="zh-TW"/>
        </w:rPr>
      </w:pPr>
    </w:p>
    <w:p w14:paraId="58A330C3" w14:textId="4AE87294" w:rsidR="00C53A4C" w:rsidRDefault="00C53A4C" w:rsidP="0044731A">
      <w:pPr>
        <w:ind w:right="29"/>
        <w:outlineLvl w:val="0"/>
        <w:rPr>
          <w:szCs w:val="24"/>
          <w:lang w:eastAsia="zh-TW"/>
        </w:rPr>
      </w:pPr>
      <w:r>
        <w:rPr>
          <w:szCs w:val="24"/>
          <w:lang w:eastAsia="zh-TW"/>
        </w:rPr>
        <w:t xml:space="preserve">Screen capture your Lab4b output and source code and paste it on the following </w:t>
      </w:r>
      <w:r>
        <w:rPr>
          <w:rFonts w:hint="eastAsia"/>
          <w:szCs w:val="24"/>
          <w:lang w:eastAsia="zh-TW"/>
        </w:rPr>
        <w:t>a</w:t>
      </w:r>
      <w:r>
        <w:rPr>
          <w:szCs w:val="24"/>
          <w:lang w:eastAsia="zh-TW"/>
        </w:rPr>
        <w:t>nswer area provided: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217E2" w14:paraId="7712663C" w14:textId="77777777" w:rsidTr="005217E2">
        <w:tc>
          <w:tcPr>
            <w:tcW w:w="9019" w:type="dxa"/>
          </w:tcPr>
          <w:p w14:paraId="74B24BC9" w14:textId="597A6AAC" w:rsidR="005217E2" w:rsidRDefault="00442EE1" w:rsidP="0044731A">
            <w:pPr>
              <w:ind w:right="29"/>
              <w:outlineLvl w:val="0"/>
              <w:rPr>
                <w:szCs w:val="24"/>
                <w:lang w:eastAsia="zh-TW"/>
              </w:rPr>
            </w:pPr>
            <w:r w:rsidRPr="00442EE1">
              <w:rPr>
                <w:noProof/>
                <w:szCs w:val="24"/>
                <w:lang w:eastAsia="zh-TW"/>
              </w:rPr>
              <w:drawing>
                <wp:inline distT="0" distB="0" distL="0" distR="0" wp14:anchorId="485B2FBC" wp14:editId="6D4324AC">
                  <wp:extent cx="5733415" cy="4281170"/>
                  <wp:effectExtent l="0" t="0" r="635" b="5080"/>
                  <wp:docPr id="1831341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34181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428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727538" w14:textId="1595D410" w:rsidR="005217E2" w:rsidRDefault="005217E2" w:rsidP="0044731A">
      <w:pPr>
        <w:ind w:right="29"/>
        <w:outlineLvl w:val="0"/>
        <w:rPr>
          <w:szCs w:val="24"/>
          <w:lang w:eastAsia="zh-TW"/>
        </w:rPr>
      </w:pPr>
    </w:p>
    <w:p w14:paraId="2FF53903" w14:textId="77777777" w:rsidR="005217E2" w:rsidRDefault="005217E2">
      <w:pPr>
        <w:rPr>
          <w:szCs w:val="24"/>
          <w:lang w:eastAsia="zh-TW"/>
        </w:rPr>
      </w:pPr>
      <w:r>
        <w:rPr>
          <w:szCs w:val="24"/>
          <w:lang w:eastAsia="zh-TW"/>
        </w:rPr>
        <w:br w:type="page"/>
      </w:r>
    </w:p>
    <w:p w14:paraId="64403D79" w14:textId="4AA0E526" w:rsidR="00283D02" w:rsidRPr="001D463D" w:rsidRDefault="00CF3F8E" w:rsidP="00283D02">
      <w:pPr>
        <w:ind w:right="29"/>
        <w:rPr>
          <w:rFonts w:ascii="Courier New" w:hAnsi="Courier New" w:cs="Courier New"/>
          <w:b/>
          <w:szCs w:val="24"/>
          <w:u w:val="single"/>
        </w:rPr>
      </w:pPr>
      <w:r>
        <w:rPr>
          <w:rFonts w:ascii="Courier New" w:hAnsi="Courier New" w:cs="Courier New"/>
          <w:b/>
          <w:szCs w:val="24"/>
          <w:u w:val="single"/>
        </w:rPr>
        <w:lastRenderedPageBreak/>
        <w:t>L</w:t>
      </w:r>
      <w:r w:rsidR="00283D02">
        <w:rPr>
          <w:rFonts w:ascii="Courier New" w:hAnsi="Courier New" w:cs="Courier New"/>
          <w:b/>
          <w:szCs w:val="24"/>
          <w:u w:val="single"/>
        </w:rPr>
        <w:t>ab</w:t>
      </w:r>
      <w:r w:rsidR="003118E0">
        <w:rPr>
          <w:rFonts w:ascii="Courier New" w:hAnsi="Courier New" w:cs="Courier New"/>
          <w:b/>
          <w:szCs w:val="24"/>
          <w:u w:val="single"/>
        </w:rPr>
        <w:t>4</w:t>
      </w:r>
      <w:r w:rsidR="00283D02">
        <w:rPr>
          <w:rFonts w:ascii="Courier New" w:hAnsi="Courier New" w:cs="Courier New" w:hint="eastAsia"/>
          <w:b/>
          <w:szCs w:val="24"/>
          <w:u w:val="single"/>
        </w:rPr>
        <w:t>c</w:t>
      </w:r>
    </w:p>
    <w:p w14:paraId="26A3A45C" w14:textId="77777777" w:rsidR="005658C2" w:rsidRDefault="005658C2" w:rsidP="00961473">
      <w:pPr>
        <w:ind w:right="29"/>
        <w:outlineLvl w:val="0"/>
        <w:rPr>
          <w:szCs w:val="24"/>
          <w:lang w:eastAsia="zh-TW"/>
        </w:rPr>
      </w:pPr>
    </w:p>
    <w:p w14:paraId="0F8701D6" w14:textId="5A568240" w:rsidR="006E7587" w:rsidRPr="00B21D55" w:rsidRDefault="006E7587" w:rsidP="006E7587">
      <w:pPr>
        <w:ind w:right="29"/>
        <w:outlineLvl w:val="0"/>
        <w:rPr>
          <w:sz w:val="28"/>
          <w:szCs w:val="24"/>
          <w:lang w:eastAsia="zh-TW"/>
        </w:rPr>
      </w:pPr>
      <w:r w:rsidRPr="00B21D55">
        <w:rPr>
          <w:rFonts w:hint="eastAsia"/>
          <w:szCs w:val="24"/>
        </w:rPr>
        <w:t xml:space="preserve">Copy </w:t>
      </w:r>
      <w:r w:rsidR="00B21D55" w:rsidRPr="00B21D55">
        <w:rPr>
          <w:szCs w:val="24"/>
        </w:rPr>
        <w:t xml:space="preserve">file </w:t>
      </w:r>
      <w:r w:rsidRPr="00B21D55">
        <w:rPr>
          <w:rFonts w:hint="eastAsia"/>
          <w:b/>
          <w:sz w:val="28"/>
          <w:szCs w:val="24"/>
        </w:rPr>
        <w:t>lab</w:t>
      </w:r>
      <w:r w:rsidR="002F73F1" w:rsidRPr="00B21D55">
        <w:rPr>
          <w:b/>
          <w:sz w:val="28"/>
          <w:szCs w:val="24"/>
        </w:rPr>
        <w:t>4</w:t>
      </w:r>
      <w:r w:rsidRPr="00B21D55">
        <w:rPr>
          <w:rFonts w:hint="eastAsia"/>
          <w:b/>
          <w:sz w:val="28"/>
          <w:szCs w:val="24"/>
        </w:rPr>
        <w:t>c</w:t>
      </w:r>
      <w:r w:rsidR="00417D99" w:rsidRPr="00B21D55">
        <w:rPr>
          <w:rFonts w:hint="eastAsia"/>
          <w:b/>
          <w:sz w:val="28"/>
          <w:szCs w:val="24"/>
        </w:rPr>
        <w:t>_form</w:t>
      </w:r>
      <w:r w:rsidRPr="00B21D55">
        <w:rPr>
          <w:rFonts w:hint="eastAsia"/>
          <w:b/>
          <w:sz w:val="28"/>
          <w:szCs w:val="24"/>
        </w:rPr>
        <w:t>.php</w:t>
      </w:r>
      <w:r w:rsidR="00417D99" w:rsidRPr="00B21D55">
        <w:rPr>
          <w:rFonts w:hint="eastAsia"/>
          <w:sz w:val="28"/>
          <w:szCs w:val="24"/>
        </w:rPr>
        <w:t xml:space="preserve"> </w:t>
      </w:r>
      <w:r w:rsidR="00417D99" w:rsidRPr="00B21D55">
        <w:rPr>
          <w:rFonts w:hint="eastAsia"/>
          <w:szCs w:val="24"/>
        </w:rPr>
        <w:t xml:space="preserve">and </w:t>
      </w:r>
      <w:r w:rsidR="00417D99" w:rsidRPr="00B21D55">
        <w:rPr>
          <w:rFonts w:hint="eastAsia"/>
          <w:b/>
          <w:sz w:val="28"/>
          <w:szCs w:val="24"/>
        </w:rPr>
        <w:t>lab</w:t>
      </w:r>
      <w:r w:rsidR="002F73F1" w:rsidRPr="00B21D55">
        <w:rPr>
          <w:b/>
          <w:sz w:val="28"/>
          <w:szCs w:val="24"/>
        </w:rPr>
        <w:t>4c</w:t>
      </w:r>
      <w:r w:rsidR="00417D99" w:rsidRPr="00B21D55">
        <w:rPr>
          <w:rFonts w:hint="eastAsia"/>
          <w:b/>
          <w:sz w:val="28"/>
          <w:szCs w:val="24"/>
        </w:rPr>
        <w:t>_submit.php</w:t>
      </w:r>
      <w:r w:rsidR="0029194A" w:rsidRPr="00B21D55">
        <w:rPr>
          <w:szCs w:val="24"/>
        </w:rPr>
        <w:t xml:space="preserve"> from datafile</w:t>
      </w:r>
      <w:r w:rsidRPr="00B21D55">
        <w:rPr>
          <w:rFonts w:hint="eastAsia"/>
          <w:szCs w:val="24"/>
        </w:rPr>
        <w:t xml:space="preserve"> to </w:t>
      </w:r>
      <w:r w:rsidR="00B62D95" w:rsidRPr="00B21D55">
        <w:rPr>
          <w:szCs w:val="24"/>
          <w:lang w:eastAsia="zh-TW"/>
        </w:rPr>
        <w:t>/var/www/lab</w:t>
      </w:r>
      <w:r w:rsidR="00B54DCF" w:rsidRPr="00B21D55">
        <w:rPr>
          <w:szCs w:val="24"/>
          <w:lang w:eastAsia="zh-TW"/>
        </w:rPr>
        <w:t>4</w:t>
      </w:r>
      <w:r w:rsidRPr="00B21D55">
        <w:rPr>
          <w:rFonts w:hint="eastAsia"/>
          <w:szCs w:val="24"/>
          <w:lang w:eastAsia="zh-TW"/>
        </w:rPr>
        <w:t xml:space="preserve"> . </w:t>
      </w:r>
      <w:r w:rsidRPr="00B21D55">
        <w:rPr>
          <w:szCs w:val="24"/>
          <w:lang w:eastAsia="zh-TW"/>
        </w:rPr>
        <w:t xml:space="preserve">Test the PHP file by </w:t>
      </w:r>
      <w:r w:rsidRPr="00B21D55">
        <w:t>http://</w:t>
      </w:r>
      <w:r w:rsidR="000C4615" w:rsidRPr="00B21D55">
        <w:t>localhost</w:t>
      </w:r>
      <w:r w:rsidRPr="00B21D55">
        <w:rPr>
          <w:szCs w:val="24"/>
        </w:rPr>
        <w:t>/</w:t>
      </w:r>
      <w:r w:rsidR="000C4615" w:rsidRPr="00B21D55">
        <w:rPr>
          <w:szCs w:val="24"/>
        </w:rPr>
        <w:t>lab4/</w:t>
      </w:r>
      <w:r w:rsidRPr="00B21D55">
        <w:rPr>
          <w:szCs w:val="24"/>
        </w:rPr>
        <w:t>lab</w:t>
      </w:r>
      <w:r w:rsidR="000C4615" w:rsidRPr="00B21D55">
        <w:rPr>
          <w:szCs w:val="24"/>
        </w:rPr>
        <w:t>4</w:t>
      </w:r>
      <w:r w:rsidRPr="00B21D55">
        <w:rPr>
          <w:szCs w:val="24"/>
        </w:rPr>
        <w:t>c</w:t>
      </w:r>
      <w:r w:rsidR="00B21D55" w:rsidRPr="00B21D55">
        <w:rPr>
          <w:szCs w:val="24"/>
        </w:rPr>
        <w:t>_</w:t>
      </w:r>
      <w:r w:rsidR="00CF3F8E" w:rsidRPr="00B21D55">
        <w:rPr>
          <w:rFonts w:hint="eastAsia"/>
          <w:szCs w:val="24"/>
        </w:rPr>
        <w:t>form</w:t>
      </w:r>
      <w:r w:rsidRPr="00B21D55">
        <w:rPr>
          <w:szCs w:val="24"/>
        </w:rPr>
        <w:t>.php</w:t>
      </w:r>
      <w:r w:rsidRPr="00B21D55">
        <w:rPr>
          <w:rFonts w:hint="eastAsia"/>
          <w:szCs w:val="24"/>
        </w:rPr>
        <w:t xml:space="preserve">   </w:t>
      </w:r>
    </w:p>
    <w:p w14:paraId="26D80C39" w14:textId="77777777" w:rsidR="00B21D55" w:rsidRDefault="00B21D55" w:rsidP="00961473">
      <w:pPr>
        <w:ind w:right="29"/>
        <w:outlineLvl w:val="0"/>
        <w:rPr>
          <w:szCs w:val="24"/>
        </w:rPr>
      </w:pPr>
    </w:p>
    <w:p w14:paraId="68DC6A26" w14:textId="722F979B" w:rsidR="005658C2" w:rsidRDefault="00417D99" w:rsidP="00961473">
      <w:pPr>
        <w:ind w:right="29"/>
        <w:outlineLvl w:val="0"/>
        <w:rPr>
          <w:szCs w:val="24"/>
        </w:rPr>
      </w:pPr>
      <w:r>
        <w:rPr>
          <w:rFonts w:hint="eastAsia"/>
          <w:szCs w:val="24"/>
        </w:rPr>
        <w:t xml:space="preserve">Modify the </w:t>
      </w:r>
      <w:r w:rsidR="00F6134F" w:rsidRPr="00CF3F8E">
        <w:rPr>
          <w:szCs w:val="24"/>
        </w:rPr>
        <w:t>lab</w:t>
      </w:r>
      <w:r w:rsidR="000C4046">
        <w:rPr>
          <w:szCs w:val="24"/>
        </w:rPr>
        <w:t>4</w:t>
      </w:r>
      <w:r w:rsidR="00F6134F" w:rsidRPr="00CF3F8E">
        <w:rPr>
          <w:szCs w:val="24"/>
        </w:rPr>
        <w:t>c</w:t>
      </w:r>
      <w:r w:rsidR="00F6134F">
        <w:rPr>
          <w:rFonts w:hint="eastAsia"/>
          <w:szCs w:val="24"/>
        </w:rPr>
        <w:t>_form.php</w:t>
      </w:r>
      <w:r w:rsidR="00F6134F">
        <w:rPr>
          <w:szCs w:val="24"/>
        </w:rPr>
        <w:t xml:space="preserve"> </w:t>
      </w:r>
      <w:r>
        <w:rPr>
          <w:szCs w:val="24"/>
        </w:rPr>
        <w:t xml:space="preserve">to make </w:t>
      </w:r>
      <w:r w:rsidR="00F6134F">
        <w:rPr>
          <w:rFonts w:hint="eastAsia"/>
          <w:szCs w:val="24"/>
        </w:rPr>
        <w:t>the program printing data input after submission as follows:</w:t>
      </w:r>
    </w:p>
    <w:p w14:paraId="7E155063" w14:textId="68279909" w:rsidR="00F6134F" w:rsidRDefault="009B05DB" w:rsidP="00F6134F">
      <w:pPr>
        <w:ind w:right="29"/>
        <w:outlineLvl w:val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5226E554" wp14:editId="7C5C2638">
            <wp:extent cx="5733415" cy="1939290"/>
            <wp:effectExtent l="25400" t="25400" r="32385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3-04 at 11.01.0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9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B9E86B" w14:textId="77777777" w:rsidR="00F6134F" w:rsidRDefault="00F6134F" w:rsidP="00F6134F">
      <w:pPr>
        <w:ind w:right="29"/>
        <w:outlineLvl w:val="0"/>
        <w:rPr>
          <w:szCs w:val="24"/>
        </w:rPr>
      </w:pPr>
      <w:r>
        <w:rPr>
          <w:szCs w:val="24"/>
        </w:rPr>
        <w:t xml:space="preserve"> </w:t>
      </w:r>
      <w:r>
        <w:rPr>
          <w:szCs w:val="24"/>
        </w:rPr>
        <w:sym w:font="Symbol" w:char="F0AF"/>
      </w:r>
      <w:r>
        <w:rPr>
          <w:szCs w:val="24"/>
        </w:rPr>
        <w:t xml:space="preserve"> </w:t>
      </w:r>
      <w:r>
        <w:rPr>
          <w:szCs w:val="24"/>
        </w:rPr>
        <w:sym w:font="Symbol" w:char="F0AF"/>
      </w:r>
      <w:r>
        <w:rPr>
          <w:szCs w:val="24"/>
        </w:rPr>
        <w:t xml:space="preserve"> </w:t>
      </w:r>
      <w:r>
        <w:rPr>
          <w:szCs w:val="24"/>
        </w:rPr>
        <w:sym w:font="Symbol" w:char="F0AF"/>
      </w:r>
    </w:p>
    <w:p w14:paraId="01160D7E" w14:textId="517339F4" w:rsidR="00F6134F" w:rsidRDefault="009B05DB" w:rsidP="00F6134F">
      <w:pPr>
        <w:ind w:right="29"/>
        <w:outlineLvl w:val="0"/>
        <w:rPr>
          <w:szCs w:val="24"/>
          <w:lang w:eastAsia="zh-TW"/>
        </w:rPr>
      </w:pPr>
      <w:r>
        <w:rPr>
          <w:rFonts w:hint="eastAsia"/>
          <w:noProof/>
          <w:szCs w:val="24"/>
        </w:rPr>
        <w:drawing>
          <wp:inline distT="0" distB="0" distL="0" distR="0" wp14:anchorId="4C831AC2" wp14:editId="4D50D6A4">
            <wp:extent cx="3187700" cy="2070100"/>
            <wp:effectExtent l="25400" t="25400" r="38100" b="381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3-04 at 11.01.1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70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DD1AD5" w14:textId="5B0C6240" w:rsidR="00D34666" w:rsidRDefault="00D34666" w:rsidP="00F6134F">
      <w:pPr>
        <w:ind w:right="29"/>
        <w:outlineLvl w:val="0"/>
        <w:rPr>
          <w:szCs w:val="24"/>
          <w:lang w:eastAsia="zh-TW"/>
        </w:rPr>
      </w:pPr>
      <w:r w:rsidRPr="00D34666">
        <w:rPr>
          <w:noProof/>
          <w:szCs w:val="24"/>
          <w:lang w:eastAsia="zh-TW"/>
        </w:rPr>
        <w:lastRenderedPageBreak/>
        <w:drawing>
          <wp:inline distT="0" distB="0" distL="0" distR="0" wp14:anchorId="05221189" wp14:editId="51019740">
            <wp:extent cx="5733415" cy="4921250"/>
            <wp:effectExtent l="0" t="0" r="635" b="0"/>
            <wp:docPr id="1317747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47201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D953" w14:textId="77777777" w:rsidR="00F6134F" w:rsidRDefault="00F6134F" w:rsidP="00961473">
      <w:pPr>
        <w:ind w:right="29"/>
        <w:outlineLvl w:val="0"/>
        <w:rPr>
          <w:szCs w:val="24"/>
        </w:rPr>
      </w:pPr>
    </w:p>
    <w:p w14:paraId="1567200F" w14:textId="77777777" w:rsidR="00F6134F" w:rsidRDefault="00F6134F" w:rsidP="00961473">
      <w:pPr>
        <w:ind w:right="29"/>
        <w:outlineLvl w:val="0"/>
        <w:rPr>
          <w:szCs w:val="24"/>
        </w:rPr>
      </w:pPr>
    </w:p>
    <w:p w14:paraId="19F92518" w14:textId="77777777" w:rsidR="006E7587" w:rsidRDefault="006E7587" w:rsidP="00961473">
      <w:pPr>
        <w:ind w:right="29"/>
        <w:outlineLvl w:val="0"/>
        <w:rPr>
          <w:szCs w:val="24"/>
        </w:rPr>
      </w:pPr>
    </w:p>
    <w:p w14:paraId="0610DB3F" w14:textId="77777777" w:rsidR="006E7587" w:rsidRDefault="006E7587" w:rsidP="00961473">
      <w:pPr>
        <w:ind w:right="29"/>
        <w:outlineLvl w:val="0"/>
        <w:rPr>
          <w:szCs w:val="24"/>
        </w:rPr>
      </w:pPr>
    </w:p>
    <w:p w14:paraId="4FB7A4FA" w14:textId="77777777" w:rsidR="006E7587" w:rsidRDefault="006E7587" w:rsidP="00961473">
      <w:pPr>
        <w:ind w:right="29"/>
        <w:outlineLvl w:val="0"/>
        <w:rPr>
          <w:szCs w:val="24"/>
        </w:rPr>
      </w:pPr>
    </w:p>
    <w:p w14:paraId="1271A7E0" w14:textId="77777777" w:rsidR="004C18D2" w:rsidRDefault="004C18D2" w:rsidP="005B66A0">
      <w:pPr>
        <w:ind w:right="29"/>
        <w:outlineLvl w:val="0"/>
        <w:rPr>
          <w:szCs w:val="24"/>
        </w:rPr>
      </w:pPr>
    </w:p>
    <w:p w14:paraId="5F4D47EB" w14:textId="32CCD9F7" w:rsidR="00F84DA0" w:rsidRDefault="00F84DA0">
      <w:pPr>
        <w:rPr>
          <w:szCs w:val="24"/>
        </w:rPr>
      </w:pPr>
      <w:r>
        <w:rPr>
          <w:szCs w:val="24"/>
        </w:rPr>
        <w:br w:type="page"/>
      </w:r>
    </w:p>
    <w:p w14:paraId="77D2992A" w14:textId="2F3E9140" w:rsidR="00F84DA0" w:rsidRDefault="00F84DA0" w:rsidP="005B66A0">
      <w:pPr>
        <w:ind w:right="29"/>
        <w:outlineLvl w:val="0"/>
        <w:rPr>
          <w:rFonts w:ascii="Courier New" w:hAnsi="Courier New" w:cs="Courier New"/>
          <w:b/>
          <w:szCs w:val="24"/>
          <w:u w:val="single"/>
          <w:lang w:eastAsia="zh-TW"/>
        </w:rPr>
      </w:pPr>
      <w:r>
        <w:rPr>
          <w:rFonts w:ascii="Courier New" w:hAnsi="Courier New" w:cs="Courier New"/>
          <w:b/>
          <w:szCs w:val="24"/>
          <w:u w:val="single"/>
        </w:rPr>
        <w:lastRenderedPageBreak/>
        <w:t>Lab4</w:t>
      </w:r>
      <w:r>
        <w:rPr>
          <w:rFonts w:ascii="Courier New" w:hAnsi="Courier New" w:cs="Courier New" w:hint="eastAsia"/>
          <w:b/>
          <w:szCs w:val="24"/>
          <w:u w:val="single"/>
          <w:lang w:eastAsia="zh-TW"/>
        </w:rPr>
        <w:t>d</w:t>
      </w:r>
    </w:p>
    <w:p w14:paraId="3B6CF518" w14:textId="3802D73D" w:rsidR="00F84DA0" w:rsidRPr="00B21D55" w:rsidRDefault="00B21D55" w:rsidP="005B66A0">
      <w:pPr>
        <w:ind w:right="29"/>
        <w:outlineLvl w:val="0"/>
        <w:rPr>
          <w:bCs/>
          <w:szCs w:val="24"/>
          <w:lang w:eastAsia="zh-TW"/>
        </w:rPr>
      </w:pPr>
      <w:r w:rsidRPr="00B21D55">
        <w:rPr>
          <w:bCs/>
          <w:szCs w:val="24"/>
          <w:lang w:eastAsia="zh-TW"/>
        </w:rPr>
        <w:t>Given the following source code of lab4d_form.php</w:t>
      </w:r>
    </w:p>
    <w:p w14:paraId="7DEB2E93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&lt;html&gt;</w:t>
      </w:r>
    </w:p>
    <w:p w14:paraId="4266AB9F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&lt;head&gt;&lt;/head&gt;</w:t>
      </w:r>
    </w:p>
    <w:p w14:paraId="77D2D417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&lt;body&gt;</w:t>
      </w:r>
    </w:p>
    <w:p w14:paraId="6E1F74AF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Member Registration Form</w:t>
      </w:r>
    </w:p>
    <w:p w14:paraId="47CC4101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&lt;form method="post" action="lab4d_submit.php"&gt;</w:t>
      </w:r>
    </w:p>
    <w:p w14:paraId="01E69EB4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&lt;p&gt;Email: &lt;input type="email" name="email"/&gt;&lt;br&gt;</w:t>
      </w:r>
    </w:p>
    <w:p w14:paraId="076322FB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password: &lt;input type="password" name="password"/&gt;&lt;br&gt;</w:t>
      </w:r>
    </w:p>
    <w:p w14:paraId="0141A486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Date of Birth&lt;input type="date" name="dob" /&gt;&lt;br&gt;</w:t>
      </w:r>
    </w:p>
    <w:p w14:paraId="4E5148AA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Gender:&lt;input type="radio" name="gender" value="M"/&gt;Male</w:t>
      </w:r>
    </w:p>
    <w:p w14:paraId="1F5D81D9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&lt;input type="radio" name="gender" value="F"/&gt;Female</w:t>
      </w:r>
    </w:p>
    <w:p w14:paraId="614B22F1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&lt;br&gt;</w:t>
      </w:r>
    </w:p>
    <w:p w14:paraId="1A8871D6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interest: &lt;input type="checkbox" name='interest[]' value="Sport"/&gt;Sport</w:t>
      </w:r>
    </w:p>
    <w:p w14:paraId="7F83E300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&lt;input type="checkbox" name='interest[]' value="Food"/&gt;Food</w:t>
      </w:r>
    </w:p>
    <w:p w14:paraId="01A8630D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&lt;input type="checkbox" name='interest[]' value="sport"/&gt; Video Game</w:t>
      </w:r>
    </w:p>
    <w:p w14:paraId="33EC9A81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&lt;br&gt;</w:t>
      </w:r>
    </w:p>
    <w:p w14:paraId="16F003DC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address line1: &lt;input type="text" name="address1" /&gt;&lt;br&gt;</w:t>
      </w:r>
    </w:p>
    <w:p w14:paraId="10D0C85C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address line2: &lt;input type="text" name="address2" /&gt;&lt;br&gt;</w:t>
      </w:r>
    </w:p>
    <w:p w14:paraId="34A31A72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&lt;br&gt;</w:t>
      </w:r>
    </w:p>
    <w:p w14:paraId="703A5F44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&lt;input type="submit" name="submit"/&gt;</w:t>
      </w:r>
    </w:p>
    <w:p w14:paraId="0A659FB7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&lt;/p&gt;</w:t>
      </w:r>
    </w:p>
    <w:p w14:paraId="77ACEFD7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&lt;/form&gt;</w:t>
      </w:r>
    </w:p>
    <w:p w14:paraId="407A0C6F" w14:textId="77777777" w:rsidR="00997FF9" w:rsidRPr="00997FF9" w:rsidRDefault="00997FF9" w:rsidP="00997F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997FF9">
        <w:rPr>
          <w:rFonts w:ascii="Courier New" w:hAnsi="Courier New" w:cs="Courier New"/>
          <w:szCs w:val="24"/>
        </w:rPr>
        <w:t>&lt;/body&gt;</w:t>
      </w:r>
    </w:p>
    <w:p w14:paraId="2CB2DA82" w14:textId="77777777" w:rsidR="00D85501" w:rsidRDefault="00D85501" w:rsidP="005B66A0">
      <w:pPr>
        <w:ind w:right="29"/>
        <w:outlineLvl w:val="0"/>
        <w:rPr>
          <w:bCs/>
          <w:szCs w:val="24"/>
          <w:lang w:eastAsia="zh-TW"/>
        </w:rPr>
      </w:pPr>
    </w:p>
    <w:p w14:paraId="06D9B787" w14:textId="0B1CE089" w:rsidR="00D85501" w:rsidRDefault="00D85501" w:rsidP="005B66A0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 xml:space="preserve">Create </w:t>
      </w:r>
      <w:r w:rsidR="00443F98">
        <w:rPr>
          <w:bCs/>
          <w:szCs w:val="24"/>
          <w:lang w:eastAsia="zh-TW"/>
        </w:rPr>
        <w:t>the Lab4d_submit.php file with the following source code</w:t>
      </w:r>
      <w:r w:rsidR="001620F8">
        <w:rPr>
          <w:bCs/>
          <w:szCs w:val="24"/>
          <w:lang w:eastAsia="zh-TW"/>
        </w:rPr>
        <w:t>, complete the missing part</w:t>
      </w:r>
    </w:p>
    <w:p w14:paraId="3D2C0603" w14:textId="77777777" w:rsidR="001620F8" w:rsidRPr="008935D1" w:rsidRDefault="001620F8" w:rsidP="00162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8935D1">
        <w:rPr>
          <w:rFonts w:ascii="Courier New" w:hAnsi="Courier New" w:cs="Courier New"/>
          <w:szCs w:val="24"/>
        </w:rPr>
        <w:t>&lt;?php</w:t>
      </w:r>
    </w:p>
    <w:p w14:paraId="5CEF7289" w14:textId="77777777" w:rsidR="001620F8" w:rsidRPr="008935D1" w:rsidRDefault="001620F8" w:rsidP="00162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8935D1">
        <w:rPr>
          <w:rFonts w:ascii="Courier New" w:hAnsi="Courier New" w:cs="Courier New"/>
          <w:szCs w:val="24"/>
        </w:rPr>
        <w:t xml:space="preserve">if( </w:t>
      </w:r>
      <w:r>
        <w:rPr>
          <w:rFonts w:ascii="Courier New" w:hAnsi="Courier New" w:cs="Courier New"/>
          <w:szCs w:val="24"/>
        </w:rPr>
        <w:t>__??__</w:t>
      </w:r>
      <w:r w:rsidRPr="008935D1">
        <w:rPr>
          <w:rFonts w:ascii="Courier New" w:hAnsi="Courier New" w:cs="Courier New"/>
          <w:szCs w:val="24"/>
        </w:rPr>
        <w:t xml:space="preserve"> ) {</w:t>
      </w:r>
    </w:p>
    <w:p w14:paraId="6909DC9D" w14:textId="77777777" w:rsidR="001620F8" w:rsidRPr="008935D1" w:rsidRDefault="001620F8" w:rsidP="00162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8935D1">
        <w:rPr>
          <w:rFonts w:ascii="Courier New" w:hAnsi="Courier New" w:cs="Courier New"/>
          <w:szCs w:val="24"/>
        </w:rPr>
        <w:t>echo "Please double confirm your input &lt;/br&gt;";</w:t>
      </w:r>
    </w:p>
    <w:p w14:paraId="3A6173FD" w14:textId="77777777" w:rsidR="001620F8" w:rsidRPr="008935D1" w:rsidRDefault="001620F8" w:rsidP="00162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</w:p>
    <w:p w14:paraId="47AB7B8A" w14:textId="77777777" w:rsidR="001620F8" w:rsidRPr="008935D1" w:rsidRDefault="001620F8" w:rsidP="00162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8935D1">
        <w:rPr>
          <w:rFonts w:ascii="Courier New" w:hAnsi="Courier New" w:cs="Courier New"/>
          <w:szCs w:val="24"/>
        </w:rPr>
        <w:t>echo 'Email :'.</w:t>
      </w:r>
      <w:r w:rsidRPr="00B328C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__??__</w:t>
      </w:r>
      <w:r w:rsidRPr="008935D1">
        <w:rPr>
          <w:rFonts w:ascii="Courier New" w:hAnsi="Courier New" w:cs="Courier New"/>
          <w:szCs w:val="24"/>
        </w:rPr>
        <w:t xml:space="preserve"> .'&lt;/br&gt;';</w:t>
      </w:r>
    </w:p>
    <w:p w14:paraId="18AF33AD" w14:textId="77777777" w:rsidR="001620F8" w:rsidRPr="008935D1" w:rsidRDefault="001620F8" w:rsidP="00162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8935D1">
        <w:rPr>
          <w:rFonts w:ascii="Courier New" w:hAnsi="Courier New" w:cs="Courier New"/>
          <w:szCs w:val="24"/>
        </w:rPr>
        <w:t>echo 'Date of birth :'.</w:t>
      </w:r>
      <w:r w:rsidRPr="00B328C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__??__</w:t>
      </w:r>
      <w:r w:rsidRPr="008935D1">
        <w:rPr>
          <w:rFonts w:ascii="Courier New" w:hAnsi="Courier New" w:cs="Courier New"/>
          <w:szCs w:val="24"/>
        </w:rPr>
        <w:t>.'&lt;/br&gt;';</w:t>
      </w:r>
    </w:p>
    <w:p w14:paraId="145E45D2" w14:textId="77777777" w:rsidR="001620F8" w:rsidRPr="008935D1" w:rsidRDefault="001620F8" w:rsidP="00162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8935D1">
        <w:rPr>
          <w:rFonts w:ascii="Courier New" w:hAnsi="Courier New" w:cs="Courier New"/>
          <w:szCs w:val="24"/>
        </w:rPr>
        <w:t>echo 'Gender :'.</w:t>
      </w:r>
      <w:r w:rsidRPr="00B328C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__??__</w:t>
      </w:r>
      <w:r w:rsidRPr="008935D1">
        <w:rPr>
          <w:rFonts w:ascii="Courier New" w:hAnsi="Courier New" w:cs="Courier New"/>
          <w:szCs w:val="24"/>
        </w:rPr>
        <w:t>.'&lt;/br&gt;';</w:t>
      </w:r>
    </w:p>
    <w:p w14:paraId="7FA9582F" w14:textId="77777777" w:rsidR="001620F8" w:rsidRPr="008935D1" w:rsidRDefault="001620F8" w:rsidP="00162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8935D1">
        <w:rPr>
          <w:rFonts w:ascii="Courier New" w:hAnsi="Courier New" w:cs="Courier New"/>
          <w:szCs w:val="24"/>
        </w:rPr>
        <w:t>echo 'Address1 :'.</w:t>
      </w:r>
      <w:r w:rsidRPr="00B328C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__??__</w:t>
      </w:r>
      <w:r w:rsidRPr="008935D1">
        <w:rPr>
          <w:rFonts w:ascii="Courier New" w:hAnsi="Courier New" w:cs="Courier New"/>
          <w:szCs w:val="24"/>
        </w:rPr>
        <w:t>.'&lt;/br&gt;';</w:t>
      </w:r>
    </w:p>
    <w:p w14:paraId="1EA90D8B" w14:textId="77777777" w:rsidR="001620F8" w:rsidRPr="008935D1" w:rsidRDefault="001620F8" w:rsidP="00162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8935D1">
        <w:rPr>
          <w:rFonts w:ascii="Courier New" w:hAnsi="Courier New" w:cs="Courier New"/>
          <w:szCs w:val="24"/>
        </w:rPr>
        <w:t>echo 'Address2 :'.</w:t>
      </w:r>
      <w:r w:rsidRPr="00B328C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__??__</w:t>
      </w:r>
      <w:r w:rsidRPr="008935D1">
        <w:rPr>
          <w:rFonts w:ascii="Courier New" w:hAnsi="Courier New" w:cs="Courier New"/>
          <w:szCs w:val="24"/>
        </w:rPr>
        <w:t>.'&lt;/br&gt;';</w:t>
      </w:r>
    </w:p>
    <w:p w14:paraId="7DB93E51" w14:textId="2D1F44B9" w:rsidR="000B4EE8" w:rsidRPr="000B4EE8" w:rsidRDefault="000B4EE8" w:rsidP="000B4E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0B4EE8">
        <w:rPr>
          <w:rFonts w:ascii="Courier New" w:hAnsi="Courier New" w:cs="Courier New"/>
          <w:szCs w:val="24"/>
        </w:rPr>
        <w:t>foreach(</w:t>
      </w:r>
      <w:r w:rsidR="00D63B86">
        <w:rPr>
          <w:rFonts w:ascii="Courier New" w:hAnsi="Courier New" w:cs="Courier New"/>
          <w:szCs w:val="24"/>
        </w:rPr>
        <w:t xml:space="preserve"> __??__</w:t>
      </w:r>
      <w:r w:rsidRPr="000B4EE8">
        <w:rPr>
          <w:rFonts w:ascii="Courier New" w:hAnsi="Courier New" w:cs="Courier New"/>
          <w:szCs w:val="24"/>
        </w:rPr>
        <w:t xml:space="preserve"> as $key =&gt; $item){</w:t>
      </w:r>
    </w:p>
    <w:p w14:paraId="4698B6F7" w14:textId="360ECA31" w:rsidR="000B4EE8" w:rsidRPr="000B4EE8" w:rsidRDefault="000B4EE8" w:rsidP="000B4E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0B4EE8">
        <w:rPr>
          <w:rFonts w:ascii="Courier New" w:hAnsi="Courier New" w:cs="Courier New"/>
          <w:szCs w:val="24"/>
        </w:rPr>
        <w:t xml:space="preserve">    echo 'Your interest'.(</w:t>
      </w:r>
      <w:r>
        <w:rPr>
          <w:rFonts w:ascii="Courier New" w:hAnsi="Courier New" w:cs="Courier New"/>
          <w:szCs w:val="24"/>
        </w:rPr>
        <w:t xml:space="preserve"> __??__</w:t>
      </w:r>
      <w:r w:rsidRPr="000B4EE8">
        <w:rPr>
          <w:rFonts w:ascii="Courier New" w:hAnsi="Courier New" w:cs="Courier New"/>
          <w:szCs w:val="24"/>
        </w:rPr>
        <w:t>+1). ' is '.</w:t>
      </w:r>
      <w:r>
        <w:rPr>
          <w:rFonts w:ascii="Courier New" w:hAnsi="Courier New" w:cs="Courier New"/>
          <w:szCs w:val="24"/>
        </w:rPr>
        <w:t>__??__</w:t>
      </w:r>
      <w:r w:rsidRPr="000B4EE8">
        <w:rPr>
          <w:rFonts w:ascii="Courier New" w:hAnsi="Courier New" w:cs="Courier New"/>
          <w:szCs w:val="24"/>
        </w:rPr>
        <w:t>."&lt;br&gt;";</w:t>
      </w:r>
    </w:p>
    <w:p w14:paraId="56795ABF" w14:textId="6BB00036" w:rsidR="001620F8" w:rsidRPr="008935D1" w:rsidRDefault="000B4EE8" w:rsidP="000B4E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0B4EE8">
        <w:rPr>
          <w:rFonts w:ascii="Courier New" w:hAnsi="Courier New" w:cs="Courier New"/>
          <w:szCs w:val="24"/>
        </w:rPr>
        <w:t>}</w:t>
      </w:r>
    </w:p>
    <w:p w14:paraId="089B35A5" w14:textId="77777777" w:rsidR="001620F8" w:rsidRDefault="001620F8" w:rsidP="00162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  <w:r w:rsidRPr="008935D1">
        <w:rPr>
          <w:rFonts w:ascii="Courier New" w:hAnsi="Courier New" w:cs="Courier New"/>
          <w:szCs w:val="24"/>
        </w:rPr>
        <w:t>}</w:t>
      </w:r>
    </w:p>
    <w:p w14:paraId="4565AFC4" w14:textId="77777777" w:rsidR="001620F8" w:rsidRDefault="001620F8" w:rsidP="00162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9"/>
        <w:outlineLvl w:val="0"/>
        <w:rPr>
          <w:rFonts w:ascii="Courier New" w:hAnsi="Courier New" w:cs="Courier New"/>
          <w:szCs w:val="24"/>
        </w:rPr>
      </w:pPr>
    </w:p>
    <w:p w14:paraId="71550A97" w14:textId="07965D46" w:rsidR="00B21D55" w:rsidRDefault="00B21D55">
      <w:pPr>
        <w:rPr>
          <w:bCs/>
          <w:sz w:val="32"/>
          <w:szCs w:val="32"/>
          <w:lang w:eastAsia="zh-TW"/>
        </w:rPr>
      </w:pPr>
      <w:r>
        <w:rPr>
          <w:bCs/>
          <w:sz w:val="32"/>
          <w:szCs w:val="32"/>
          <w:lang w:eastAsia="zh-TW"/>
        </w:rPr>
        <w:br w:type="page"/>
      </w:r>
    </w:p>
    <w:p w14:paraId="2E85079E" w14:textId="77777777" w:rsidR="001620F8" w:rsidRPr="00E61234" w:rsidRDefault="001620F8" w:rsidP="005B66A0">
      <w:pPr>
        <w:ind w:right="29"/>
        <w:outlineLvl w:val="0"/>
        <w:rPr>
          <w:bCs/>
          <w:sz w:val="32"/>
          <w:szCs w:val="32"/>
          <w:lang w:eastAsia="zh-TW"/>
        </w:rPr>
      </w:pPr>
    </w:p>
    <w:p w14:paraId="290D29E8" w14:textId="09362812" w:rsidR="00B328C8" w:rsidRPr="00B21D55" w:rsidRDefault="003D6160" w:rsidP="005B66A0">
      <w:pPr>
        <w:ind w:right="29"/>
        <w:outlineLvl w:val="0"/>
        <w:rPr>
          <w:bCs/>
          <w:szCs w:val="32"/>
          <w:lang w:eastAsia="zh-TW"/>
        </w:rPr>
      </w:pPr>
      <w:r w:rsidRPr="00B21D55">
        <w:rPr>
          <w:bCs/>
          <w:szCs w:val="32"/>
          <w:lang w:eastAsia="zh-TW"/>
        </w:rPr>
        <w:t>Please enter your email address on the email input field.</w:t>
      </w:r>
    </w:p>
    <w:p w14:paraId="4E9AFF2F" w14:textId="77777777" w:rsidR="001620F8" w:rsidRDefault="001620F8" w:rsidP="005B66A0">
      <w:pPr>
        <w:ind w:right="29"/>
        <w:outlineLvl w:val="0"/>
        <w:rPr>
          <w:bCs/>
          <w:szCs w:val="24"/>
          <w:lang w:eastAsia="zh-TW"/>
        </w:rPr>
      </w:pPr>
    </w:p>
    <w:p w14:paraId="6A77E22C" w14:textId="7717FC92" w:rsidR="001620F8" w:rsidRDefault="00B21D55" w:rsidP="005B66A0">
      <w:pPr>
        <w:ind w:right="29"/>
        <w:outlineLvl w:val="0"/>
        <w:rPr>
          <w:bCs/>
          <w:szCs w:val="24"/>
          <w:lang w:eastAsia="zh-TW"/>
        </w:rPr>
      </w:pPr>
      <w:r w:rsidRPr="00FD570F">
        <w:rPr>
          <w:bCs/>
          <w:noProof/>
          <w:szCs w:val="24"/>
          <w:lang w:eastAsia="zh-TW"/>
        </w:rPr>
        <w:drawing>
          <wp:inline distT="0" distB="0" distL="0" distR="0" wp14:anchorId="6E4170E9" wp14:editId="5F958EDB">
            <wp:extent cx="2766338" cy="2250694"/>
            <wp:effectExtent l="19050" t="19050" r="15240" b="165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340" cy="2258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0F7B8" w14:textId="77777777" w:rsidR="001620F8" w:rsidRDefault="001620F8" w:rsidP="005B66A0">
      <w:pPr>
        <w:ind w:right="29"/>
        <w:outlineLvl w:val="0"/>
        <w:rPr>
          <w:bCs/>
          <w:szCs w:val="24"/>
          <w:lang w:eastAsia="zh-TW"/>
        </w:rPr>
      </w:pPr>
    </w:p>
    <w:p w14:paraId="356085E9" w14:textId="77777777" w:rsidR="001620F8" w:rsidRDefault="001620F8" w:rsidP="005B66A0">
      <w:pPr>
        <w:ind w:right="29"/>
        <w:outlineLvl w:val="0"/>
        <w:rPr>
          <w:bCs/>
          <w:szCs w:val="24"/>
          <w:lang w:eastAsia="zh-TW"/>
        </w:rPr>
      </w:pPr>
    </w:p>
    <w:p w14:paraId="7976BD1C" w14:textId="77777777" w:rsidR="001620F8" w:rsidRDefault="00B328C8" w:rsidP="001620F8">
      <w:pPr>
        <w:ind w:right="29"/>
        <w:outlineLvl w:val="0"/>
        <w:rPr>
          <w:bCs/>
          <w:szCs w:val="24"/>
          <w:lang w:eastAsia="zh-TW"/>
        </w:rPr>
      </w:pPr>
      <w:r>
        <w:rPr>
          <w:rFonts w:hint="eastAsia"/>
          <w:bCs/>
          <w:szCs w:val="24"/>
          <w:lang w:eastAsia="zh-TW"/>
        </w:rPr>
        <w:t>E</w:t>
      </w:r>
      <w:r>
        <w:rPr>
          <w:bCs/>
          <w:szCs w:val="24"/>
          <w:lang w:eastAsia="zh-TW"/>
        </w:rPr>
        <w:t>xcepted output:</w:t>
      </w:r>
    </w:p>
    <w:p w14:paraId="62C71E80" w14:textId="43E96DC1" w:rsidR="00B328C8" w:rsidRDefault="001620F8" w:rsidP="001620F8">
      <w:pPr>
        <w:ind w:right="29"/>
        <w:outlineLvl w:val="0"/>
        <w:rPr>
          <w:bCs/>
          <w:szCs w:val="24"/>
          <w:lang w:eastAsia="zh-TW"/>
        </w:rPr>
      </w:pPr>
      <w:r w:rsidRPr="001620F8">
        <w:rPr>
          <w:bCs/>
          <w:szCs w:val="24"/>
          <w:lang w:eastAsia="zh-TW"/>
        </w:rPr>
        <w:t xml:space="preserve"> </w:t>
      </w:r>
      <w:r w:rsidR="006A36CE" w:rsidRPr="006A36CE">
        <w:rPr>
          <w:bCs/>
          <w:noProof/>
          <w:szCs w:val="24"/>
          <w:lang w:eastAsia="zh-TW"/>
        </w:rPr>
        <w:drawing>
          <wp:inline distT="0" distB="0" distL="0" distR="0" wp14:anchorId="6D2467DE" wp14:editId="1F1FEDFA">
            <wp:extent cx="5733415" cy="4675505"/>
            <wp:effectExtent l="19050" t="19050" r="19685" b="1079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75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FBDA63" w14:textId="77777777" w:rsidR="00153E39" w:rsidRDefault="00153E39" w:rsidP="001620F8">
      <w:pPr>
        <w:ind w:right="29"/>
        <w:outlineLvl w:val="0"/>
        <w:rPr>
          <w:bCs/>
          <w:szCs w:val="24"/>
          <w:lang w:eastAsia="zh-TW"/>
        </w:rPr>
      </w:pPr>
    </w:p>
    <w:p w14:paraId="0A74A993" w14:textId="58A8E417" w:rsidR="00153E39" w:rsidRDefault="003026FA" w:rsidP="001620F8">
      <w:pPr>
        <w:ind w:right="29"/>
        <w:outlineLvl w:val="0"/>
        <w:rPr>
          <w:bCs/>
          <w:szCs w:val="24"/>
          <w:lang w:eastAsia="zh-TW"/>
        </w:rPr>
      </w:pPr>
      <w:r w:rsidRPr="003026FA">
        <w:rPr>
          <w:bCs/>
          <w:noProof/>
          <w:szCs w:val="24"/>
          <w:lang w:eastAsia="zh-TW"/>
        </w:rPr>
        <w:lastRenderedPageBreak/>
        <w:drawing>
          <wp:inline distT="0" distB="0" distL="0" distR="0" wp14:anchorId="624337A5" wp14:editId="3A294903">
            <wp:extent cx="5733415" cy="5948680"/>
            <wp:effectExtent l="0" t="0" r="635" b="0"/>
            <wp:docPr id="740506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694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787F" w14:textId="77777777" w:rsidR="00153E39" w:rsidRDefault="00153E39" w:rsidP="001620F8">
      <w:pPr>
        <w:ind w:right="29"/>
        <w:outlineLvl w:val="0"/>
        <w:rPr>
          <w:bCs/>
          <w:szCs w:val="24"/>
          <w:lang w:eastAsia="zh-TW"/>
        </w:rPr>
      </w:pPr>
    </w:p>
    <w:p w14:paraId="3C05704D" w14:textId="37B21DA1" w:rsidR="002C2794" w:rsidRDefault="002C2794">
      <w:pPr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br w:type="page"/>
      </w:r>
    </w:p>
    <w:p w14:paraId="4F7EDADD" w14:textId="4042726B" w:rsidR="002C2794" w:rsidRPr="00A325FA" w:rsidRDefault="002C2794" w:rsidP="002C2794">
      <w:pPr>
        <w:ind w:right="29"/>
        <w:outlineLvl w:val="0"/>
        <w:rPr>
          <w:rFonts w:ascii="Courier New" w:hAnsi="Courier New" w:cs="Courier New"/>
          <w:b/>
          <w:szCs w:val="24"/>
          <w:u w:val="single"/>
          <w:lang w:val="en-HK" w:eastAsia="zh-TW"/>
        </w:rPr>
      </w:pPr>
      <w:r>
        <w:rPr>
          <w:rFonts w:ascii="Courier New" w:hAnsi="Courier New" w:cs="Courier New"/>
          <w:b/>
          <w:szCs w:val="24"/>
          <w:u w:val="single"/>
        </w:rPr>
        <w:lastRenderedPageBreak/>
        <w:t>Lab4</w:t>
      </w:r>
      <w:r>
        <w:rPr>
          <w:rFonts w:ascii="Courier New" w:hAnsi="Courier New" w:cs="Courier New" w:hint="eastAsia"/>
          <w:b/>
          <w:szCs w:val="24"/>
          <w:u w:val="single"/>
          <w:lang w:eastAsia="zh-TW"/>
        </w:rPr>
        <w:t>e</w:t>
      </w:r>
    </w:p>
    <w:p w14:paraId="11017A8C" w14:textId="2EFBF19B" w:rsidR="00A449C7" w:rsidRDefault="002C2794" w:rsidP="001620F8">
      <w:pPr>
        <w:ind w:right="29"/>
        <w:outlineLvl w:val="0"/>
        <w:rPr>
          <w:bCs/>
          <w:szCs w:val="24"/>
          <w:lang w:eastAsia="zh-TW"/>
        </w:rPr>
      </w:pPr>
      <w:r w:rsidRPr="00B21D55">
        <w:rPr>
          <w:bCs/>
          <w:szCs w:val="24"/>
          <w:lang w:eastAsia="zh-TW"/>
        </w:rPr>
        <w:t>Given the source code of lab4</w:t>
      </w:r>
      <w:r w:rsidR="00977A9F">
        <w:rPr>
          <w:bCs/>
          <w:szCs w:val="24"/>
          <w:lang w:eastAsia="zh-TW"/>
        </w:rPr>
        <w:t>e</w:t>
      </w:r>
      <w:r w:rsidRPr="00B21D55">
        <w:rPr>
          <w:bCs/>
          <w:szCs w:val="24"/>
          <w:lang w:eastAsia="zh-TW"/>
        </w:rPr>
        <w:t>_form.php</w:t>
      </w:r>
      <w:r w:rsidR="00A325FA">
        <w:rPr>
          <w:bCs/>
          <w:szCs w:val="24"/>
          <w:lang w:eastAsia="zh-TW"/>
        </w:rPr>
        <w:t xml:space="preserve"> </w:t>
      </w:r>
      <w:r w:rsidR="00811434">
        <w:rPr>
          <w:bCs/>
          <w:szCs w:val="24"/>
          <w:lang w:eastAsia="zh-TW"/>
        </w:rPr>
        <w:t>and incomplete source code of lab4e_submit.php. on data file. Please complete the following task and test case</w:t>
      </w:r>
      <w:r w:rsidR="00D84286">
        <w:rPr>
          <w:bCs/>
          <w:szCs w:val="24"/>
          <w:lang w:eastAsia="zh-TW"/>
        </w:rPr>
        <w:t>.</w:t>
      </w:r>
    </w:p>
    <w:p w14:paraId="02A165FC" w14:textId="77777777" w:rsidR="00D84286" w:rsidRDefault="00D84286" w:rsidP="001620F8">
      <w:pPr>
        <w:ind w:right="29"/>
        <w:outlineLvl w:val="0"/>
        <w:rPr>
          <w:bCs/>
          <w:szCs w:val="24"/>
          <w:lang w:eastAsia="zh-TW"/>
        </w:rPr>
      </w:pPr>
    </w:p>
    <w:p w14:paraId="7181A4B2" w14:textId="7F3C70EA" w:rsidR="00F44397" w:rsidRPr="00F44397" w:rsidRDefault="00DE1353" w:rsidP="001620F8">
      <w:pPr>
        <w:ind w:right="29"/>
        <w:outlineLvl w:val="0"/>
        <w:rPr>
          <w:bCs/>
          <w:szCs w:val="24"/>
          <w:u w:val="single"/>
          <w:lang w:eastAsia="zh-TW"/>
        </w:rPr>
      </w:pPr>
      <w:r w:rsidRPr="00F44397">
        <w:rPr>
          <w:bCs/>
          <w:szCs w:val="24"/>
          <w:u w:val="single"/>
          <w:lang w:eastAsia="zh-TW"/>
        </w:rPr>
        <w:t>Task 1 Password validation</w:t>
      </w:r>
    </w:p>
    <w:p w14:paraId="3DFE6DB4" w14:textId="25FE7420" w:rsidR="00CB5E4F" w:rsidRDefault="00492F0F" w:rsidP="001620F8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 xml:space="preserve">You can refer the completed source code on username validation to </w:t>
      </w:r>
      <w:r w:rsidR="00334242">
        <w:rPr>
          <w:bCs/>
          <w:szCs w:val="24"/>
          <w:lang w:eastAsia="zh-TW"/>
        </w:rPr>
        <w:t>complete the following step:</w:t>
      </w:r>
    </w:p>
    <w:p w14:paraId="7E0DA328" w14:textId="77777777" w:rsidR="00CB5E4F" w:rsidRDefault="00CB5E4F" w:rsidP="00CB5E4F">
      <w:pPr>
        <w:pStyle w:val="ListParagraph"/>
        <w:numPr>
          <w:ilvl w:val="0"/>
          <w:numId w:val="24"/>
        </w:numPr>
        <w:ind w:leftChars="0" w:right="29"/>
        <w:outlineLvl w:val="0"/>
        <w:rPr>
          <w:bCs/>
          <w:szCs w:val="24"/>
          <w:lang w:eastAsia="zh-TW"/>
        </w:rPr>
      </w:pPr>
      <w:r w:rsidRPr="00CB5E4F">
        <w:rPr>
          <w:bCs/>
          <w:szCs w:val="24"/>
          <w:lang w:eastAsia="zh-TW"/>
        </w:rPr>
        <w:t>Check if the password is set in POST data</w:t>
      </w:r>
      <w:r>
        <w:rPr>
          <w:bCs/>
          <w:szCs w:val="24"/>
          <w:lang w:eastAsia="zh-TW"/>
        </w:rPr>
        <w:t>.</w:t>
      </w:r>
    </w:p>
    <w:p w14:paraId="6630759C" w14:textId="1780FF36" w:rsidR="0057403F" w:rsidRDefault="001A032C" w:rsidP="00CB5E4F">
      <w:pPr>
        <w:pStyle w:val="ListParagraph"/>
        <w:numPr>
          <w:ilvl w:val="0"/>
          <w:numId w:val="24"/>
        </w:numPr>
        <w:ind w:leftChars="0" w:right="29"/>
        <w:outlineLvl w:val="0"/>
        <w:rPr>
          <w:bCs/>
          <w:szCs w:val="24"/>
          <w:lang w:eastAsia="zh-TW"/>
        </w:rPr>
      </w:pPr>
      <w:r w:rsidRPr="001A032C">
        <w:rPr>
          <w:bCs/>
          <w:szCs w:val="24"/>
          <w:lang w:eastAsia="zh-TW"/>
        </w:rPr>
        <w:t xml:space="preserve">Trim whitespace from the </w:t>
      </w:r>
      <w:r w:rsidR="0057403F">
        <w:rPr>
          <w:bCs/>
          <w:szCs w:val="24"/>
          <w:lang w:eastAsia="zh-TW"/>
        </w:rPr>
        <w:t>password</w:t>
      </w:r>
      <w:r w:rsidR="0057403F" w:rsidRPr="001A032C">
        <w:rPr>
          <w:bCs/>
          <w:szCs w:val="24"/>
          <w:lang w:eastAsia="zh-TW"/>
        </w:rPr>
        <w:t xml:space="preserve"> </w:t>
      </w:r>
      <w:r w:rsidRPr="001A032C">
        <w:rPr>
          <w:bCs/>
          <w:szCs w:val="24"/>
          <w:lang w:eastAsia="zh-TW"/>
        </w:rPr>
        <w:t xml:space="preserve">and assign the </w:t>
      </w:r>
      <w:r w:rsidR="00B53889" w:rsidRPr="00B53889">
        <w:rPr>
          <w:bCs/>
          <w:szCs w:val="24"/>
          <w:lang w:eastAsia="zh-TW"/>
        </w:rPr>
        <w:t>corresponding</w:t>
      </w:r>
      <w:r w:rsidR="00B53889">
        <w:rPr>
          <w:bCs/>
          <w:szCs w:val="24"/>
          <w:lang w:eastAsia="zh-TW"/>
        </w:rPr>
        <w:t xml:space="preserve"> </w:t>
      </w:r>
      <w:r w:rsidR="00091539" w:rsidRPr="00091539">
        <w:rPr>
          <w:bCs/>
          <w:szCs w:val="24"/>
          <w:lang w:eastAsia="zh-TW"/>
        </w:rPr>
        <w:t>data</w:t>
      </w:r>
      <w:r w:rsidR="00091539">
        <w:rPr>
          <w:bCs/>
          <w:szCs w:val="24"/>
          <w:lang w:eastAsia="zh-TW"/>
        </w:rPr>
        <w:t xml:space="preserve"> </w:t>
      </w:r>
      <w:r w:rsidRPr="001A032C">
        <w:rPr>
          <w:bCs/>
          <w:szCs w:val="24"/>
          <w:lang w:eastAsia="zh-TW"/>
        </w:rPr>
        <w:t xml:space="preserve">into </w:t>
      </w:r>
      <w:r w:rsidR="00442A60">
        <w:rPr>
          <w:bCs/>
          <w:szCs w:val="24"/>
          <w:lang w:eastAsia="zh-TW"/>
        </w:rPr>
        <w:t xml:space="preserve">the </w:t>
      </w:r>
      <w:r w:rsidRPr="001A032C">
        <w:rPr>
          <w:bCs/>
          <w:szCs w:val="24"/>
          <w:lang w:eastAsia="zh-TW"/>
        </w:rPr>
        <w:t>variable $</w:t>
      </w:r>
      <w:r>
        <w:rPr>
          <w:bCs/>
          <w:szCs w:val="24"/>
          <w:lang w:eastAsia="zh-TW"/>
        </w:rPr>
        <w:t>password</w:t>
      </w:r>
      <w:r w:rsidR="0057403F">
        <w:rPr>
          <w:bCs/>
          <w:szCs w:val="24"/>
          <w:lang w:eastAsia="zh-TW"/>
        </w:rPr>
        <w:t>.</w:t>
      </w:r>
    </w:p>
    <w:p w14:paraId="2D2E36C5" w14:textId="60F7FCBB" w:rsidR="00D337C6" w:rsidRDefault="00D337C6" w:rsidP="00CB5E4F">
      <w:pPr>
        <w:pStyle w:val="ListParagraph"/>
        <w:numPr>
          <w:ilvl w:val="0"/>
          <w:numId w:val="24"/>
        </w:numPr>
        <w:ind w:leftChars="0" w:right="29"/>
        <w:outlineLvl w:val="0"/>
        <w:rPr>
          <w:bCs/>
          <w:szCs w:val="24"/>
          <w:lang w:eastAsia="zh-TW"/>
        </w:rPr>
      </w:pPr>
      <w:r w:rsidRPr="00D337C6">
        <w:rPr>
          <w:bCs/>
          <w:szCs w:val="24"/>
          <w:lang w:eastAsia="zh-TW"/>
        </w:rPr>
        <w:t xml:space="preserve">Check if </w:t>
      </w:r>
      <w:r>
        <w:rPr>
          <w:bCs/>
          <w:szCs w:val="24"/>
          <w:lang w:eastAsia="zh-TW"/>
        </w:rPr>
        <w:t>password</w:t>
      </w:r>
      <w:r w:rsidRPr="001A032C">
        <w:rPr>
          <w:bCs/>
          <w:szCs w:val="24"/>
          <w:lang w:eastAsia="zh-TW"/>
        </w:rPr>
        <w:t xml:space="preserve"> </w:t>
      </w:r>
      <w:r w:rsidRPr="00D337C6">
        <w:rPr>
          <w:bCs/>
          <w:szCs w:val="24"/>
          <w:lang w:eastAsia="zh-TW"/>
        </w:rPr>
        <w:t>is empty after trim</w:t>
      </w:r>
      <w:r>
        <w:rPr>
          <w:bCs/>
          <w:szCs w:val="24"/>
          <w:lang w:eastAsia="zh-TW"/>
        </w:rPr>
        <w:t>.</w:t>
      </w:r>
    </w:p>
    <w:p w14:paraId="6F2E8447" w14:textId="77777777" w:rsidR="00374244" w:rsidRDefault="00D337C6" w:rsidP="00CB5E4F">
      <w:pPr>
        <w:pStyle w:val="ListParagraph"/>
        <w:numPr>
          <w:ilvl w:val="0"/>
          <w:numId w:val="24"/>
        </w:numPr>
        <w:ind w:leftChars="0" w:right="29"/>
        <w:outlineLvl w:val="0"/>
        <w:rPr>
          <w:bCs/>
          <w:szCs w:val="24"/>
          <w:lang w:eastAsia="zh-TW"/>
        </w:rPr>
      </w:pPr>
      <w:r w:rsidRPr="00D337C6">
        <w:rPr>
          <w:bCs/>
          <w:szCs w:val="24"/>
          <w:lang w:eastAsia="zh-TW"/>
        </w:rPr>
        <w:t xml:space="preserve">Validate the </w:t>
      </w:r>
      <w:r w:rsidR="00374244">
        <w:rPr>
          <w:bCs/>
          <w:szCs w:val="24"/>
          <w:lang w:eastAsia="zh-TW"/>
        </w:rPr>
        <w:t>password</w:t>
      </w:r>
      <w:r w:rsidR="00374244" w:rsidRPr="001A032C">
        <w:rPr>
          <w:bCs/>
          <w:szCs w:val="24"/>
          <w:lang w:eastAsia="zh-TW"/>
        </w:rPr>
        <w:t xml:space="preserve"> </w:t>
      </w:r>
      <w:r w:rsidRPr="00D337C6">
        <w:rPr>
          <w:bCs/>
          <w:szCs w:val="24"/>
          <w:lang w:eastAsia="zh-TW"/>
        </w:rPr>
        <w:t xml:space="preserve">against the </w:t>
      </w:r>
      <w:r w:rsidR="00374244">
        <w:rPr>
          <w:bCs/>
          <w:szCs w:val="24"/>
          <w:lang w:eastAsia="zh-TW"/>
        </w:rPr>
        <w:t>regular expression</w:t>
      </w:r>
      <w:r w:rsidRPr="00D337C6">
        <w:rPr>
          <w:bCs/>
          <w:szCs w:val="24"/>
          <w:lang w:eastAsia="zh-TW"/>
        </w:rPr>
        <w:t xml:space="preserve"> pattern</w:t>
      </w:r>
      <w:r w:rsidR="00374244">
        <w:rPr>
          <w:bCs/>
          <w:szCs w:val="24"/>
          <w:lang w:eastAsia="zh-TW"/>
        </w:rPr>
        <w:t>.</w:t>
      </w:r>
    </w:p>
    <w:p w14:paraId="6BB140A7" w14:textId="536DFCA3" w:rsidR="00F44397" w:rsidRDefault="00374244" w:rsidP="00CB5E4F">
      <w:pPr>
        <w:pStyle w:val="ListParagraph"/>
        <w:numPr>
          <w:ilvl w:val="0"/>
          <w:numId w:val="24"/>
        </w:numPr>
        <w:ind w:leftChars="0" w:right="29"/>
        <w:outlineLvl w:val="0"/>
        <w:rPr>
          <w:bCs/>
          <w:szCs w:val="24"/>
          <w:lang w:eastAsia="zh-TW"/>
        </w:rPr>
      </w:pPr>
      <w:r w:rsidRPr="00374244">
        <w:rPr>
          <w:bCs/>
          <w:szCs w:val="24"/>
          <w:lang w:eastAsia="zh-TW"/>
        </w:rPr>
        <w:t xml:space="preserve">Add an error </w:t>
      </w:r>
      <w:r w:rsidR="00500419" w:rsidRPr="00500419">
        <w:rPr>
          <w:bCs/>
          <w:szCs w:val="24"/>
          <w:lang w:eastAsia="zh-TW"/>
        </w:rPr>
        <w:t>message</w:t>
      </w:r>
      <w:r w:rsidR="00500419">
        <w:rPr>
          <w:bCs/>
          <w:szCs w:val="24"/>
          <w:lang w:eastAsia="zh-TW"/>
        </w:rPr>
        <w:t xml:space="preserve"> </w:t>
      </w:r>
      <w:r w:rsidRPr="00374244">
        <w:rPr>
          <w:bCs/>
          <w:szCs w:val="24"/>
          <w:lang w:eastAsia="zh-TW"/>
        </w:rPr>
        <w:t xml:space="preserve">if the </w:t>
      </w:r>
      <w:r>
        <w:rPr>
          <w:bCs/>
          <w:szCs w:val="24"/>
          <w:lang w:eastAsia="zh-TW"/>
        </w:rPr>
        <w:t>password</w:t>
      </w:r>
      <w:r w:rsidRPr="001A032C">
        <w:rPr>
          <w:bCs/>
          <w:szCs w:val="24"/>
          <w:lang w:eastAsia="zh-TW"/>
        </w:rPr>
        <w:t xml:space="preserve"> </w:t>
      </w:r>
      <w:r w:rsidRPr="00374244">
        <w:rPr>
          <w:bCs/>
          <w:szCs w:val="24"/>
          <w:lang w:eastAsia="zh-TW"/>
        </w:rPr>
        <w:t>field is not set at all</w:t>
      </w:r>
      <w:r w:rsidR="00F44397">
        <w:rPr>
          <w:bCs/>
          <w:szCs w:val="24"/>
          <w:lang w:eastAsia="zh-TW"/>
        </w:rPr>
        <w:t>.</w:t>
      </w:r>
    </w:p>
    <w:p w14:paraId="14F94D9F" w14:textId="3A560653" w:rsidR="00F44397" w:rsidRPr="00F44397" w:rsidRDefault="00070E66" w:rsidP="00F44397">
      <w:pPr>
        <w:ind w:right="29"/>
        <w:outlineLvl w:val="0"/>
        <w:rPr>
          <w:bCs/>
          <w:szCs w:val="24"/>
          <w:u w:val="single"/>
          <w:lang w:eastAsia="zh-TW"/>
        </w:rPr>
      </w:pPr>
      <w:r w:rsidRPr="00F44397">
        <w:rPr>
          <w:bCs/>
          <w:szCs w:val="24"/>
          <w:lang w:eastAsia="zh-TW"/>
        </w:rPr>
        <w:br/>
      </w:r>
      <w:r w:rsidR="00F44397" w:rsidRPr="00F44397">
        <w:rPr>
          <w:bCs/>
          <w:szCs w:val="24"/>
          <w:u w:val="single"/>
          <w:lang w:eastAsia="zh-TW"/>
        </w:rPr>
        <w:t xml:space="preserve">Task </w:t>
      </w:r>
      <w:r w:rsidR="00F44397">
        <w:rPr>
          <w:bCs/>
          <w:szCs w:val="24"/>
          <w:u w:val="single"/>
          <w:lang w:eastAsia="zh-TW"/>
        </w:rPr>
        <w:t>2</w:t>
      </w:r>
      <w:r w:rsidR="00F44397" w:rsidRPr="00F44397">
        <w:rPr>
          <w:bCs/>
          <w:szCs w:val="24"/>
          <w:u w:val="single"/>
          <w:lang w:eastAsia="zh-TW"/>
        </w:rPr>
        <w:t xml:space="preserve"> Phone</w:t>
      </w:r>
      <w:r w:rsidR="000A6EF6">
        <w:rPr>
          <w:bCs/>
          <w:szCs w:val="24"/>
          <w:u w:val="single"/>
          <w:lang w:eastAsia="zh-TW"/>
        </w:rPr>
        <w:t xml:space="preserve"> </w:t>
      </w:r>
      <w:r w:rsidR="00F44397" w:rsidRPr="00F44397">
        <w:rPr>
          <w:bCs/>
          <w:szCs w:val="24"/>
          <w:u w:val="single"/>
          <w:lang w:eastAsia="zh-TW"/>
        </w:rPr>
        <w:t>validation</w:t>
      </w:r>
    </w:p>
    <w:p w14:paraId="3B237A52" w14:textId="384775E6" w:rsidR="00F44397" w:rsidRDefault="00F44397" w:rsidP="00F44397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 xml:space="preserve">You can refer the completed source code on username validation to </w:t>
      </w:r>
      <w:r w:rsidR="00334242">
        <w:rPr>
          <w:bCs/>
          <w:szCs w:val="24"/>
          <w:lang w:eastAsia="zh-TW"/>
        </w:rPr>
        <w:t>complete the following step:</w:t>
      </w:r>
    </w:p>
    <w:p w14:paraId="5B18600C" w14:textId="232EDC38" w:rsidR="00F44397" w:rsidRDefault="00F44397" w:rsidP="00F44397">
      <w:pPr>
        <w:pStyle w:val="ListParagraph"/>
        <w:numPr>
          <w:ilvl w:val="0"/>
          <w:numId w:val="25"/>
        </w:numPr>
        <w:ind w:leftChars="0" w:right="29"/>
        <w:outlineLvl w:val="0"/>
        <w:rPr>
          <w:bCs/>
          <w:szCs w:val="24"/>
          <w:lang w:eastAsia="zh-TW"/>
        </w:rPr>
      </w:pPr>
      <w:r w:rsidRPr="00CB5E4F">
        <w:rPr>
          <w:bCs/>
          <w:szCs w:val="24"/>
          <w:lang w:eastAsia="zh-TW"/>
        </w:rPr>
        <w:t xml:space="preserve">Check if the </w:t>
      </w:r>
      <w:r w:rsidR="00334242">
        <w:rPr>
          <w:bCs/>
          <w:szCs w:val="24"/>
          <w:lang w:eastAsia="zh-TW"/>
        </w:rPr>
        <w:t>p</w:t>
      </w:r>
      <w:r w:rsidR="00334242" w:rsidRPr="00334242">
        <w:rPr>
          <w:bCs/>
          <w:szCs w:val="24"/>
          <w:lang w:eastAsia="zh-TW"/>
        </w:rPr>
        <w:t xml:space="preserve">hone </w:t>
      </w:r>
      <w:r w:rsidRPr="00CB5E4F">
        <w:rPr>
          <w:bCs/>
          <w:szCs w:val="24"/>
          <w:lang w:eastAsia="zh-TW"/>
        </w:rPr>
        <w:t>is set in POST data</w:t>
      </w:r>
      <w:r>
        <w:rPr>
          <w:bCs/>
          <w:szCs w:val="24"/>
          <w:lang w:eastAsia="zh-TW"/>
        </w:rPr>
        <w:t>.</w:t>
      </w:r>
    </w:p>
    <w:p w14:paraId="51299868" w14:textId="60D99DA0" w:rsidR="00F44397" w:rsidRDefault="00F44397" w:rsidP="00F44397">
      <w:pPr>
        <w:pStyle w:val="ListParagraph"/>
        <w:numPr>
          <w:ilvl w:val="0"/>
          <w:numId w:val="25"/>
        </w:numPr>
        <w:ind w:leftChars="0" w:right="29"/>
        <w:outlineLvl w:val="0"/>
        <w:rPr>
          <w:bCs/>
          <w:szCs w:val="24"/>
          <w:lang w:eastAsia="zh-TW"/>
        </w:rPr>
      </w:pPr>
      <w:r w:rsidRPr="001A032C">
        <w:rPr>
          <w:bCs/>
          <w:szCs w:val="24"/>
          <w:lang w:eastAsia="zh-TW"/>
        </w:rPr>
        <w:t xml:space="preserve">Trim whitespace from the </w:t>
      </w:r>
      <w:r w:rsidR="00334242">
        <w:rPr>
          <w:bCs/>
          <w:szCs w:val="24"/>
          <w:lang w:eastAsia="zh-TW"/>
        </w:rPr>
        <w:t>p</w:t>
      </w:r>
      <w:r w:rsidR="00334242" w:rsidRPr="00334242">
        <w:rPr>
          <w:bCs/>
          <w:szCs w:val="24"/>
          <w:lang w:eastAsia="zh-TW"/>
        </w:rPr>
        <w:t xml:space="preserve">hone </w:t>
      </w:r>
      <w:r w:rsidRPr="001A032C">
        <w:rPr>
          <w:bCs/>
          <w:szCs w:val="24"/>
          <w:lang w:eastAsia="zh-TW"/>
        </w:rPr>
        <w:t xml:space="preserve">and assign the </w:t>
      </w:r>
      <w:r w:rsidR="00B53889" w:rsidRPr="00B53889">
        <w:rPr>
          <w:bCs/>
          <w:szCs w:val="24"/>
          <w:lang w:eastAsia="zh-TW"/>
        </w:rPr>
        <w:t>corresponding</w:t>
      </w:r>
      <w:r w:rsidR="00B53889">
        <w:rPr>
          <w:bCs/>
          <w:szCs w:val="24"/>
          <w:lang w:eastAsia="zh-TW"/>
        </w:rPr>
        <w:t xml:space="preserve"> </w:t>
      </w:r>
      <w:r w:rsidR="00091539" w:rsidRPr="00091539">
        <w:rPr>
          <w:bCs/>
          <w:szCs w:val="24"/>
          <w:lang w:eastAsia="zh-TW"/>
        </w:rPr>
        <w:t>data</w:t>
      </w:r>
      <w:r w:rsidR="00091539">
        <w:rPr>
          <w:bCs/>
          <w:szCs w:val="24"/>
          <w:lang w:eastAsia="zh-TW"/>
        </w:rPr>
        <w:t xml:space="preserve"> </w:t>
      </w:r>
      <w:r w:rsidRPr="001A032C">
        <w:rPr>
          <w:bCs/>
          <w:szCs w:val="24"/>
          <w:lang w:eastAsia="zh-TW"/>
        </w:rPr>
        <w:t>into</w:t>
      </w:r>
      <w:r w:rsidR="00442A60" w:rsidRPr="00442A60">
        <w:rPr>
          <w:bCs/>
          <w:szCs w:val="24"/>
          <w:lang w:eastAsia="zh-TW"/>
        </w:rPr>
        <w:t xml:space="preserve"> </w:t>
      </w:r>
      <w:r w:rsidR="00442A60">
        <w:rPr>
          <w:bCs/>
          <w:szCs w:val="24"/>
          <w:lang w:eastAsia="zh-TW"/>
        </w:rPr>
        <w:t>the</w:t>
      </w:r>
      <w:r w:rsidRPr="001A032C">
        <w:rPr>
          <w:bCs/>
          <w:szCs w:val="24"/>
          <w:lang w:eastAsia="zh-TW"/>
        </w:rPr>
        <w:t xml:space="preserve"> variable $</w:t>
      </w:r>
      <w:r w:rsidR="00334242">
        <w:rPr>
          <w:bCs/>
          <w:szCs w:val="24"/>
          <w:lang w:eastAsia="zh-TW"/>
        </w:rPr>
        <w:t>p</w:t>
      </w:r>
      <w:r w:rsidR="00334242" w:rsidRPr="00334242">
        <w:rPr>
          <w:bCs/>
          <w:szCs w:val="24"/>
          <w:lang w:eastAsia="zh-TW"/>
        </w:rPr>
        <w:t>hone</w:t>
      </w:r>
      <w:r>
        <w:rPr>
          <w:bCs/>
          <w:szCs w:val="24"/>
          <w:lang w:eastAsia="zh-TW"/>
        </w:rPr>
        <w:t>.</w:t>
      </w:r>
    </w:p>
    <w:p w14:paraId="43C8A4C6" w14:textId="6E8CBC54" w:rsidR="00F44397" w:rsidRDefault="00F44397" w:rsidP="00F44397">
      <w:pPr>
        <w:pStyle w:val="ListParagraph"/>
        <w:numPr>
          <w:ilvl w:val="0"/>
          <w:numId w:val="25"/>
        </w:numPr>
        <w:ind w:leftChars="0" w:right="29"/>
        <w:outlineLvl w:val="0"/>
        <w:rPr>
          <w:bCs/>
          <w:szCs w:val="24"/>
          <w:lang w:eastAsia="zh-TW"/>
        </w:rPr>
      </w:pPr>
      <w:r w:rsidRPr="00D337C6">
        <w:rPr>
          <w:bCs/>
          <w:szCs w:val="24"/>
          <w:lang w:eastAsia="zh-TW"/>
        </w:rPr>
        <w:t xml:space="preserve">Check if </w:t>
      </w:r>
      <w:r w:rsidR="00334242">
        <w:rPr>
          <w:bCs/>
          <w:szCs w:val="24"/>
          <w:lang w:eastAsia="zh-TW"/>
        </w:rPr>
        <w:t>p</w:t>
      </w:r>
      <w:r w:rsidR="00334242" w:rsidRPr="00334242">
        <w:rPr>
          <w:bCs/>
          <w:szCs w:val="24"/>
          <w:lang w:eastAsia="zh-TW"/>
        </w:rPr>
        <w:t xml:space="preserve">hone </w:t>
      </w:r>
      <w:r w:rsidRPr="00D337C6">
        <w:rPr>
          <w:bCs/>
          <w:szCs w:val="24"/>
          <w:lang w:eastAsia="zh-TW"/>
        </w:rPr>
        <w:t>is empty after trim</w:t>
      </w:r>
      <w:r>
        <w:rPr>
          <w:bCs/>
          <w:szCs w:val="24"/>
          <w:lang w:eastAsia="zh-TW"/>
        </w:rPr>
        <w:t>.</w:t>
      </w:r>
    </w:p>
    <w:p w14:paraId="0366155A" w14:textId="36EC7FA0" w:rsidR="00F44397" w:rsidRDefault="00F44397" w:rsidP="00F44397">
      <w:pPr>
        <w:pStyle w:val="ListParagraph"/>
        <w:numPr>
          <w:ilvl w:val="0"/>
          <w:numId w:val="25"/>
        </w:numPr>
        <w:ind w:leftChars="0" w:right="29"/>
        <w:outlineLvl w:val="0"/>
        <w:rPr>
          <w:bCs/>
          <w:szCs w:val="24"/>
          <w:lang w:eastAsia="zh-TW"/>
        </w:rPr>
      </w:pPr>
      <w:r w:rsidRPr="00D337C6">
        <w:rPr>
          <w:bCs/>
          <w:szCs w:val="24"/>
          <w:lang w:eastAsia="zh-TW"/>
        </w:rPr>
        <w:t xml:space="preserve">Validate the </w:t>
      </w:r>
      <w:r w:rsidR="00334242">
        <w:rPr>
          <w:bCs/>
          <w:szCs w:val="24"/>
          <w:lang w:eastAsia="zh-TW"/>
        </w:rPr>
        <w:t>p</w:t>
      </w:r>
      <w:r w:rsidR="00334242" w:rsidRPr="00334242">
        <w:rPr>
          <w:bCs/>
          <w:szCs w:val="24"/>
          <w:lang w:eastAsia="zh-TW"/>
        </w:rPr>
        <w:t xml:space="preserve">hone </w:t>
      </w:r>
      <w:r w:rsidRPr="00D337C6">
        <w:rPr>
          <w:bCs/>
          <w:szCs w:val="24"/>
          <w:lang w:eastAsia="zh-TW"/>
        </w:rPr>
        <w:t xml:space="preserve">against the </w:t>
      </w:r>
      <w:r>
        <w:rPr>
          <w:bCs/>
          <w:szCs w:val="24"/>
          <w:lang w:eastAsia="zh-TW"/>
        </w:rPr>
        <w:t>regular expression</w:t>
      </w:r>
      <w:r w:rsidRPr="00D337C6">
        <w:rPr>
          <w:bCs/>
          <w:szCs w:val="24"/>
          <w:lang w:eastAsia="zh-TW"/>
        </w:rPr>
        <w:t xml:space="preserve"> pattern</w:t>
      </w:r>
      <w:r>
        <w:rPr>
          <w:bCs/>
          <w:szCs w:val="24"/>
          <w:lang w:eastAsia="zh-TW"/>
        </w:rPr>
        <w:t>.</w:t>
      </w:r>
    </w:p>
    <w:p w14:paraId="7E4DD3DD" w14:textId="7EB52AE8" w:rsidR="00F44397" w:rsidRDefault="00F44397" w:rsidP="00F44397">
      <w:pPr>
        <w:pStyle w:val="ListParagraph"/>
        <w:numPr>
          <w:ilvl w:val="0"/>
          <w:numId w:val="25"/>
        </w:numPr>
        <w:ind w:leftChars="0" w:right="29"/>
        <w:outlineLvl w:val="0"/>
        <w:rPr>
          <w:bCs/>
          <w:szCs w:val="24"/>
          <w:lang w:eastAsia="zh-TW"/>
        </w:rPr>
      </w:pPr>
      <w:r w:rsidRPr="00374244">
        <w:rPr>
          <w:bCs/>
          <w:szCs w:val="24"/>
          <w:lang w:eastAsia="zh-TW"/>
        </w:rPr>
        <w:t xml:space="preserve">Add an error </w:t>
      </w:r>
      <w:r w:rsidR="00500419" w:rsidRPr="00500419">
        <w:rPr>
          <w:bCs/>
          <w:szCs w:val="24"/>
          <w:lang w:eastAsia="zh-TW"/>
        </w:rPr>
        <w:t>message</w:t>
      </w:r>
      <w:r w:rsidR="00500419">
        <w:rPr>
          <w:bCs/>
          <w:szCs w:val="24"/>
          <w:lang w:eastAsia="zh-TW"/>
        </w:rPr>
        <w:t xml:space="preserve"> </w:t>
      </w:r>
      <w:r w:rsidRPr="00374244">
        <w:rPr>
          <w:bCs/>
          <w:szCs w:val="24"/>
          <w:lang w:eastAsia="zh-TW"/>
        </w:rPr>
        <w:t xml:space="preserve">if the </w:t>
      </w:r>
      <w:r w:rsidR="00334242">
        <w:rPr>
          <w:bCs/>
          <w:szCs w:val="24"/>
          <w:lang w:eastAsia="zh-TW"/>
        </w:rPr>
        <w:t>p</w:t>
      </w:r>
      <w:r w:rsidR="00334242" w:rsidRPr="00334242">
        <w:rPr>
          <w:bCs/>
          <w:szCs w:val="24"/>
          <w:lang w:eastAsia="zh-TW"/>
        </w:rPr>
        <w:t xml:space="preserve">hone </w:t>
      </w:r>
      <w:r w:rsidRPr="00374244">
        <w:rPr>
          <w:bCs/>
          <w:szCs w:val="24"/>
          <w:lang w:eastAsia="zh-TW"/>
        </w:rPr>
        <w:t>field is not set at all</w:t>
      </w:r>
      <w:r>
        <w:rPr>
          <w:bCs/>
          <w:szCs w:val="24"/>
          <w:lang w:eastAsia="zh-TW"/>
        </w:rPr>
        <w:t>.</w:t>
      </w:r>
    </w:p>
    <w:p w14:paraId="428FF973" w14:textId="77777777" w:rsidR="00A11168" w:rsidRPr="00A11168" w:rsidRDefault="00A11168" w:rsidP="00A11168">
      <w:pPr>
        <w:ind w:right="29"/>
        <w:outlineLvl w:val="0"/>
        <w:rPr>
          <w:bCs/>
          <w:szCs w:val="24"/>
          <w:lang w:eastAsia="zh-TW"/>
        </w:rPr>
      </w:pPr>
    </w:p>
    <w:p w14:paraId="08452FD7" w14:textId="5A51DBB0" w:rsidR="00A11168" w:rsidRPr="00F44397" w:rsidRDefault="00A11168" w:rsidP="00A11168">
      <w:pPr>
        <w:ind w:right="29"/>
        <w:outlineLvl w:val="0"/>
        <w:rPr>
          <w:bCs/>
          <w:szCs w:val="24"/>
          <w:u w:val="single"/>
          <w:lang w:eastAsia="zh-TW"/>
        </w:rPr>
      </w:pPr>
      <w:r w:rsidRPr="00F44397">
        <w:rPr>
          <w:bCs/>
          <w:szCs w:val="24"/>
          <w:u w:val="single"/>
          <w:lang w:eastAsia="zh-TW"/>
        </w:rPr>
        <w:t xml:space="preserve">Task </w:t>
      </w:r>
      <w:r>
        <w:rPr>
          <w:bCs/>
          <w:szCs w:val="24"/>
          <w:u w:val="single"/>
          <w:lang w:eastAsia="zh-TW"/>
        </w:rPr>
        <w:t>3</w:t>
      </w:r>
      <w:r w:rsidRPr="00F44397">
        <w:rPr>
          <w:bCs/>
          <w:szCs w:val="24"/>
          <w:u w:val="single"/>
          <w:lang w:eastAsia="zh-TW"/>
        </w:rPr>
        <w:t xml:space="preserve"> </w:t>
      </w:r>
      <w:r w:rsidRPr="00A11168">
        <w:rPr>
          <w:bCs/>
          <w:szCs w:val="24"/>
          <w:u w:val="single"/>
          <w:lang w:eastAsia="zh-TW"/>
        </w:rPr>
        <w:t>Interest</w:t>
      </w:r>
      <w:r>
        <w:rPr>
          <w:bCs/>
          <w:szCs w:val="24"/>
          <w:u w:val="single"/>
          <w:lang w:eastAsia="zh-TW"/>
        </w:rPr>
        <w:t xml:space="preserve"> </w:t>
      </w:r>
      <w:r w:rsidRPr="00F44397">
        <w:rPr>
          <w:bCs/>
          <w:szCs w:val="24"/>
          <w:u w:val="single"/>
          <w:lang w:eastAsia="zh-TW"/>
        </w:rPr>
        <w:t>validation</w:t>
      </w:r>
    </w:p>
    <w:p w14:paraId="6148F450" w14:textId="70454A97" w:rsidR="00A11168" w:rsidRDefault="00A11168" w:rsidP="00A11168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 xml:space="preserve">You can refer the completed source code on </w:t>
      </w:r>
      <w:r w:rsidR="001A18C1" w:rsidRPr="001A18C1">
        <w:rPr>
          <w:bCs/>
          <w:szCs w:val="24"/>
          <w:lang w:eastAsia="zh-TW"/>
        </w:rPr>
        <w:t>Gender</w:t>
      </w:r>
      <w:r w:rsidR="00A53F77">
        <w:rPr>
          <w:bCs/>
          <w:szCs w:val="24"/>
          <w:lang w:eastAsia="zh-TW"/>
        </w:rPr>
        <w:t xml:space="preserve"> </w:t>
      </w:r>
      <w:r>
        <w:rPr>
          <w:bCs/>
          <w:szCs w:val="24"/>
          <w:lang w:eastAsia="zh-TW"/>
        </w:rPr>
        <w:t>validation to complete the following step:</w:t>
      </w:r>
    </w:p>
    <w:p w14:paraId="46D19D85" w14:textId="32B5ECE8" w:rsidR="00A11168" w:rsidRDefault="00A11168" w:rsidP="00A11168">
      <w:pPr>
        <w:pStyle w:val="ListParagraph"/>
        <w:numPr>
          <w:ilvl w:val="0"/>
          <w:numId w:val="26"/>
        </w:numPr>
        <w:ind w:leftChars="0" w:right="29"/>
        <w:outlineLvl w:val="0"/>
        <w:rPr>
          <w:bCs/>
          <w:szCs w:val="24"/>
          <w:lang w:eastAsia="zh-TW"/>
        </w:rPr>
      </w:pPr>
      <w:r w:rsidRPr="00CB5E4F">
        <w:rPr>
          <w:bCs/>
          <w:szCs w:val="24"/>
          <w:lang w:eastAsia="zh-TW"/>
        </w:rPr>
        <w:t xml:space="preserve">Check if the </w:t>
      </w:r>
      <w:r w:rsidR="001C1678">
        <w:rPr>
          <w:bCs/>
          <w:szCs w:val="24"/>
          <w:lang w:eastAsia="zh-TW"/>
        </w:rPr>
        <w:t>interest</w:t>
      </w:r>
      <w:r w:rsidRPr="00334242">
        <w:rPr>
          <w:bCs/>
          <w:szCs w:val="24"/>
          <w:lang w:eastAsia="zh-TW"/>
        </w:rPr>
        <w:t xml:space="preserve"> </w:t>
      </w:r>
      <w:r w:rsidRPr="00CB5E4F">
        <w:rPr>
          <w:bCs/>
          <w:szCs w:val="24"/>
          <w:lang w:eastAsia="zh-TW"/>
        </w:rPr>
        <w:t>is set in POST data</w:t>
      </w:r>
      <w:r>
        <w:rPr>
          <w:bCs/>
          <w:szCs w:val="24"/>
          <w:lang w:eastAsia="zh-TW"/>
        </w:rPr>
        <w:t>.</w:t>
      </w:r>
    </w:p>
    <w:p w14:paraId="7294C5D7" w14:textId="429E04FE" w:rsidR="00A11168" w:rsidRDefault="006C4F21" w:rsidP="00A11168">
      <w:pPr>
        <w:pStyle w:val="ListParagraph"/>
        <w:numPr>
          <w:ilvl w:val="0"/>
          <w:numId w:val="26"/>
        </w:numPr>
        <w:ind w:leftChars="0"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>A</w:t>
      </w:r>
      <w:r w:rsidR="00A11168" w:rsidRPr="001A032C">
        <w:rPr>
          <w:bCs/>
          <w:szCs w:val="24"/>
          <w:lang w:eastAsia="zh-TW"/>
        </w:rPr>
        <w:t xml:space="preserve">ssign the </w:t>
      </w:r>
      <w:r w:rsidR="00F25F83" w:rsidRPr="00B53889">
        <w:rPr>
          <w:bCs/>
          <w:szCs w:val="24"/>
          <w:lang w:eastAsia="zh-TW"/>
        </w:rPr>
        <w:t>corresponding</w:t>
      </w:r>
      <w:r w:rsidR="00F25F83">
        <w:rPr>
          <w:bCs/>
          <w:szCs w:val="24"/>
          <w:lang w:eastAsia="zh-TW"/>
        </w:rPr>
        <w:t xml:space="preserve"> </w:t>
      </w:r>
      <w:r w:rsidR="00F25F83" w:rsidRPr="00091539">
        <w:rPr>
          <w:bCs/>
          <w:szCs w:val="24"/>
          <w:lang w:eastAsia="zh-TW"/>
        </w:rPr>
        <w:t>data</w:t>
      </w:r>
      <w:r w:rsidR="00F25F83">
        <w:rPr>
          <w:bCs/>
          <w:szCs w:val="24"/>
          <w:lang w:eastAsia="zh-TW"/>
        </w:rPr>
        <w:t xml:space="preserve"> </w:t>
      </w:r>
      <w:r w:rsidR="00A11168" w:rsidRPr="001A032C">
        <w:rPr>
          <w:bCs/>
          <w:szCs w:val="24"/>
          <w:lang w:eastAsia="zh-TW"/>
        </w:rPr>
        <w:t xml:space="preserve">into </w:t>
      </w:r>
      <w:r w:rsidR="00442A60">
        <w:rPr>
          <w:bCs/>
          <w:szCs w:val="24"/>
          <w:lang w:eastAsia="zh-TW"/>
        </w:rPr>
        <w:t xml:space="preserve">the </w:t>
      </w:r>
      <w:r w:rsidR="00A11168" w:rsidRPr="001A032C">
        <w:rPr>
          <w:bCs/>
          <w:szCs w:val="24"/>
          <w:lang w:eastAsia="zh-TW"/>
        </w:rPr>
        <w:t xml:space="preserve">variable </w:t>
      </w:r>
      <w:r w:rsidR="00FB3CD2">
        <w:rPr>
          <w:bCs/>
          <w:szCs w:val="24"/>
          <w:lang w:eastAsia="zh-TW"/>
        </w:rPr>
        <w:t>$interest</w:t>
      </w:r>
      <w:r w:rsidR="00A11168">
        <w:rPr>
          <w:bCs/>
          <w:szCs w:val="24"/>
          <w:lang w:eastAsia="zh-TW"/>
        </w:rPr>
        <w:t>.</w:t>
      </w:r>
    </w:p>
    <w:p w14:paraId="287422A3" w14:textId="2542525E" w:rsidR="00A11168" w:rsidRPr="00F25F83" w:rsidRDefault="00A11168" w:rsidP="00F25F83">
      <w:pPr>
        <w:ind w:left="720" w:right="29"/>
        <w:outlineLvl w:val="0"/>
        <w:rPr>
          <w:bCs/>
          <w:szCs w:val="24"/>
          <w:lang w:eastAsia="zh-TW"/>
        </w:rPr>
      </w:pPr>
    </w:p>
    <w:p w14:paraId="245CAD71" w14:textId="77777777" w:rsidR="002240F0" w:rsidRDefault="002240F0">
      <w:pPr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br w:type="page"/>
      </w:r>
    </w:p>
    <w:p w14:paraId="240C232A" w14:textId="17474F15" w:rsidR="00AC60F4" w:rsidRDefault="001D3A00" w:rsidP="00F44397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lastRenderedPageBreak/>
        <w:t>The f</w:t>
      </w:r>
      <w:r w:rsidR="00AC60F4">
        <w:rPr>
          <w:bCs/>
          <w:szCs w:val="24"/>
          <w:lang w:eastAsia="zh-TW"/>
        </w:rPr>
        <w:t xml:space="preserve">ollowing test case for you to test your </w:t>
      </w:r>
      <w:r w:rsidR="0065223A">
        <w:rPr>
          <w:bCs/>
          <w:szCs w:val="24"/>
          <w:lang w:eastAsia="zh-TW"/>
        </w:rPr>
        <w:t>program, screen capture your output and paste it on the answer area provided:</w:t>
      </w:r>
    </w:p>
    <w:p w14:paraId="55E031EE" w14:textId="77777777" w:rsidR="0065223A" w:rsidRDefault="0065223A" w:rsidP="00F44397">
      <w:pPr>
        <w:ind w:right="29"/>
        <w:outlineLvl w:val="0"/>
        <w:rPr>
          <w:bCs/>
          <w:szCs w:val="24"/>
          <w:lang w:eastAsia="zh-TW"/>
        </w:rPr>
      </w:pPr>
    </w:p>
    <w:p w14:paraId="0CFB3F2E" w14:textId="4757CE09" w:rsidR="00AC60F4" w:rsidRPr="00256523" w:rsidRDefault="002240F0" w:rsidP="00F44397">
      <w:pPr>
        <w:ind w:right="29"/>
        <w:outlineLvl w:val="0"/>
        <w:rPr>
          <w:b/>
          <w:szCs w:val="24"/>
          <w:lang w:eastAsia="zh-TW"/>
        </w:rPr>
      </w:pPr>
      <w:r w:rsidRPr="00256523">
        <w:rPr>
          <w:rFonts w:hint="eastAsia"/>
          <w:b/>
          <w:szCs w:val="24"/>
          <w:lang w:eastAsia="zh-TW"/>
        </w:rPr>
        <w:t>T</w:t>
      </w:r>
      <w:r w:rsidRPr="00256523">
        <w:rPr>
          <w:b/>
          <w:szCs w:val="24"/>
          <w:lang w:eastAsia="zh-TW"/>
        </w:rPr>
        <w:t>est case</w:t>
      </w:r>
      <w:r w:rsidR="00E34505" w:rsidRPr="00256523">
        <w:rPr>
          <w:b/>
          <w:szCs w:val="24"/>
          <w:lang w:eastAsia="zh-TW"/>
        </w:rPr>
        <w:t xml:space="preserve"> </w:t>
      </w:r>
      <w:r w:rsidR="0065223A" w:rsidRPr="00256523">
        <w:rPr>
          <w:b/>
          <w:szCs w:val="24"/>
          <w:lang w:eastAsia="zh-TW"/>
        </w:rPr>
        <w:t>1</w:t>
      </w:r>
      <w:r w:rsidRPr="00256523">
        <w:rPr>
          <w:b/>
          <w:szCs w:val="24"/>
          <w:lang w:eastAsia="zh-TW"/>
        </w:rPr>
        <w:t>:</w:t>
      </w:r>
    </w:p>
    <w:p w14:paraId="31B72F4C" w14:textId="1629BB2A" w:rsidR="0065223A" w:rsidRDefault="00C957B9" w:rsidP="00F44397">
      <w:pPr>
        <w:ind w:right="29"/>
        <w:outlineLvl w:val="0"/>
        <w:rPr>
          <w:bCs/>
          <w:szCs w:val="24"/>
          <w:lang w:eastAsia="zh-TW"/>
        </w:rPr>
      </w:pPr>
      <w:r w:rsidRPr="00C957B9">
        <w:rPr>
          <w:bCs/>
          <w:noProof/>
          <w:szCs w:val="24"/>
          <w:lang w:eastAsia="zh-TW"/>
        </w:rPr>
        <w:drawing>
          <wp:inline distT="0" distB="0" distL="0" distR="0" wp14:anchorId="59FDE9E9" wp14:editId="139DC615">
            <wp:extent cx="3762900" cy="2276793"/>
            <wp:effectExtent l="19050" t="19050" r="9525" b="285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276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8D3CF" w14:textId="77777777" w:rsidR="00E34505" w:rsidRDefault="00E34505" w:rsidP="00F44397">
      <w:pPr>
        <w:ind w:right="29"/>
        <w:outlineLvl w:val="0"/>
        <w:rPr>
          <w:bCs/>
          <w:szCs w:val="24"/>
          <w:lang w:eastAsia="zh-TW"/>
        </w:rPr>
      </w:pPr>
    </w:p>
    <w:p w14:paraId="69FC9B9A" w14:textId="2B019834" w:rsidR="00C957B9" w:rsidRDefault="00E34505" w:rsidP="00F44397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>Expected output:</w:t>
      </w:r>
    </w:p>
    <w:p w14:paraId="08C2218A" w14:textId="055D84D4" w:rsidR="00E34505" w:rsidRDefault="00E34505" w:rsidP="00F44397">
      <w:pPr>
        <w:ind w:right="29"/>
        <w:outlineLvl w:val="0"/>
        <w:rPr>
          <w:bCs/>
          <w:szCs w:val="24"/>
          <w:lang w:eastAsia="zh-TW"/>
        </w:rPr>
      </w:pPr>
      <w:r w:rsidRPr="00E34505">
        <w:rPr>
          <w:bCs/>
          <w:noProof/>
          <w:szCs w:val="24"/>
          <w:lang w:eastAsia="zh-TW"/>
        </w:rPr>
        <w:drawing>
          <wp:inline distT="0" distB="0" distL="0" distR="0" wp14:anchorId="6FBD6E49" wp14:editId="24AA0EAC">
            <wp:extent cx="2019582" cy="466790"/>
            <wp:effectExtent l="19050" t="19050" r="19050" b="285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66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F1024" w14:textId="77777777" w:rsidR="00E34505" w:rsidRDefault="00E34505" w:rsidP="00F44397">
      <w:pPr>
        <w:ind w:right="29"/>
        <w:outlineLvl w:val="0"/>
        <w:rPr>
          <w:bCs/>
          <w:szCs w:val="24"/>
          <w:lang w:eastAsia="zh-TW"/>
        </w:rPr>
      </w:pPr>
    </w:p>
    <w:p w14:paraId="42EE26CB" w14:textId="0CAE6897" w:rsidR="00E34505" w:rsidRDefault="00E34505" w:rsidP="00F44397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>Test case 1 answer area: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34505" w14:paraId="06DC3FFA" w14:textId="77777777" w:rsidTr="00E34505">
        <w:tc>
          <w:tcPr>
            <w:tcW w:w="9019" w:type="dxa"/>
          </w:tcPr>
          <w:p w14:paraId="78985405" w14:textId="00D4DEE3" w:rsidR="00E34505" w:rsidRDefault="00E436AD" w:rsidP="00F44397">
            <w:pPr>
              <w:ind w:right="29"/>
              <w:outlineLvl w:val="0"/>
              <w:rPr>
                <w:bCs/>
                <w:szCs w:val="24"/>
                <w:lang w:eastAsia="zh-TW"/>
              </w:rPr>
            </w:pPr>
            <w:r w:rsidRPr="00E436AD">
              <w:rPr>
                <w:bCs/>
                <w:szCs w:val="24"/>
                <w:lang w:eastAsia="zh-TW"/>
              </w:rPr>
              <w:drawing>
                <wp:inline distT="0" distB="0" distL="0" distR="0" wp14:anchorId="0177485E" wp14:editId="581FDD78">
                  <wp:extent cx="5733415" cy="2103755"/>
                  <wp:effectExtent l="0" t="0" r="635" b="0"/>
                  <wp:docPr id="498514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51489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10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719446" w14:textId="77777777" w:rsidR="00E34505" w:rsidRDefault="00E34505" w:rsidP="00F44397">
      <w:pPr>
        <w:ind w:right="29"/>
        <w:outlineLvl w:val="0"/>
        <w:rPr>
          <w:bCs/>
          <w:szCs w:val="24"/>
          <w:lang w:eastAsia="zh-TW"/>
        </w:rPr>
      </w:pPr>
    </w:p>
    <w:p w14:paraId="0039B1CA" w14:textId="239735C0" w:rsidR="00E34505" w:rsidRPr="00256523" w:rsidRDefault="00E34505" w:rsidP="00F44397">
      <w:pPr>
        <w:ind w:right="29"/>
        <w:outlineLvl w:val="0"/>
        <w:rPr>
          <w:b/>
          <w:szCs w:val="24"/>
          <w:lang w:eastAsia="zh-TW"/>
        </w:rPr>
      </w:pPr>
      <w:r w:rsidRPr="00256523">
        <w:rPr>
          <w:rFonts w:hint="eastAsia"/>
          <w:b/>
          <w:szCs w:val="24"/>
          <w:lang w:eastAsia="zh-TW"/>
        </w:rPr>
        <w:t>T</w:t>
      </w:r>
      <w:r w:rsidRPr="00256523">
        <w:rPr>
          <w:b/>
          <w:szCs w:val="24"/>
          <w:lang w:eastAsia="zh-TW"/>
        </w:rPr>
        <w:t>est case 2:</w:t>
      </w:r>
    </w:p>
    <w:p w14:paraId="3FCAF6AF" w14:textId="642844A2" w:rsidR="00E34505" w:rsidRDefault="00FF5765" w:rsidP="00F44397">
      <w:pPr>
        <w:ind w:right="29"/>
        <w:outlineLvl w:val="0"/>
        <w:rPr>
          <w:bCs/>
          <w:szCs w:val="24"/>
          <w:lang w:eastAsia="zh-TW"/>
        </w:rPr>
      </w:pPr>
      <w:r>
        <w:rPr>
          <w:bCs/>
          <w:noProof/>
          <w:szCs w:val="24"/>
          <w:lang w:eastAsia="zh-TW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7DDEE3D" wp14:editId="128B2983">
                <wp:simplePos x="0" y="0"/>
                <wp:positionH relativeFrom="column">
                  <wp:posOffset>2384485</wp:posOffset>
                </wp:positionH>
                <wp:positionV relativeFrom="paragraph">
                  <wp:posOffset>748797</wp:posOffset>
                </wp:positionV>
                <wp:extent cx="2627462" cy="284672"/>
                <wp:effectExtent l="38100" t="0" r="20955" b="20320"/>
                <wp:wrapNone/>
                <wp:docPr id="18" name="群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462" cy="284672"/>
                          <a:chOff x="0" y="0"/>
                          <a:chExt cx="2627462" cy="284672"/>
                        </a:xfrm>
                      </wpg:grpSpPr>
                      <wps:wsp>
                        <wps:cNvPr id="12" name="文字方塊 12"/>
                        <wps:cNvSpPr txBox="1"/>
                        <wps:spPr>
                          <a:xfrm>
                            <a:off x="755530" y="0"/>
                            <a:ext cx="1871932" cy="2846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3514B40" w14:textId="7E3D2BDE" w:rsidR="00D37D16" w:rsidRDefault="00D37D16">
                              <w:r>
                                <w:rPr>
                                  <w:rFonts w:hint="eastAsia"/>
                                </w:rPr>
                                <w:t>E</w:t>
                              </w:r>
                              <w:r>
                                <w:t xml:space="preserve">nter </w:t>
                              </w:r>
                              <w:r w:rsidR="00533EEB">
                                <w:t>zxcvbnm()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直線單箭頭接點 15"/>
                        <wps:cNvCnPr/>
                        <wps:spPr>
                          <a:xfrm flipH="1">
                            <a:off x="0" y="157072"/>
                            <a:ext cx="755530" cy="603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DDEE3D" id="群組 18" o:spid="_x0000_s1026" style="position:absolute;margin-left:187.75pt;margin-top:58.95pt;width:206.9pt;height:22.4pt;z-index:251660288" coordsize="26274,2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2" o:spid="_x0000_s1027" type="#_x0000_t202" style="position:absolute;left:7555;width:18719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" fillcolor="white [3201]" strokeweight=".5pt">
                  <v:textbox>
                    <w:txbxContent>
                      <w:p w14:paraId="73514B40" w14:textId="7E3D2BDE" w:rsidR="00D37D16" w:rsidRDefault="00D37D16">
                        <w:r>
                          <w:rPr>
                            <w:rFonts w:hint="eastAsia"/>
                          </w:rPr>
                          <w:t>E</w:t>
                        </w:r>
                        <w:r>
                          <w:t xml:space="preserve">nter </w:t>
                        </w:r>
                        <w:r w:rsidR="00533EEB">
                          <w:t>zxcvbnm()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5" o:spid="_x0000_s1028" type="#_x0000_t32" style="position:absolute;top:1570;width:7555;height:6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D37D16" w:rsidRPr="00D37D16">
        <w:rPr>
          <w:bCs/>
          <w:noProof/>
          <w:szCs w:val="24"/>
          <w:lang w:eastAsia="zh-TW"/>
        </w:rPr>
        <w:drawing>
          <wp:inline distT="0" distB="0" distL="0" distR="0" wp14:anchorId="0A112145" wp14:editId="32BD483E">
            <wp:extent cx="3686689" cy="2276793"/>
            <wp:effectExtent l="19050" t="19050" r="9525" b="285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76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7F29A" w14:textId="77777777" w:rsidR="00964F27" w:rsidRDefault="00964F27" w:rsidP="00964F27">
      <w:pPr>
        <w:ind w:right="29"/>
        <w:outlineLvl w:val="0"/>
        <w:rPr>
          <w:bCs/>
          <w:szCs w:val="24"/>
          <w:lang w:eastAsia="zh-TW"/>
        </w:rPr>
      </w:pPr>
    </w:p>
    <w:p w14:paraId="220CBB3A" w14:textId="48CC7100" w:rsidR="00964F27" w:rsidRDefault="00964F27" w:rsidP="00964F27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>Expected output:</w:t>
      </w:r>
    </w:p>
    <w:p w14:paraId="44DA360B" w14:textId="68AD4BBF" w:rsidR="00964F27" w:rsidRDefault="00964F27" w:rsidP="00F44397">
      <w:pPr>
        <w:ind w:right="29"/>
        <w:outlineLvl w:val="0"/>
        <w:rPr>
          <w:bCs/>
          <w:szCs w:val="24"/>
          <w:lang w:eastAsia="zh-TW"/>
        </w:rPr>
      </w:pPr>
      <w:r w:rsidRPr="00964F27">
        <w:rPr>
          <w:bCs/>
          <w:noProof/>
          <w:szCs w:val="24"/>
          <w:lang w:eastAsia="zh-TW"/>
        </w:rPr>
        <w:lastRenderedPageBreak/>
        <w:drawing>
          <wp:inline distT="0" distB="0" distL="0" distR="0" wp14:anchorId="5B3FC291" wp14:editId="71603FA2">
            <wp:extent cx="4544059" cy="619211"/>
            <wp:effectExtent l="19050" t="19050" r="28575" b="285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19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2682C" w14:textId="694843BA" w:rsidR="001B0287" w:rsidRDefault="001B0287" w:rsidP="001B0287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>Test case 2 answer area: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1B0287" w14:paraId="3948957F" w14:textId="77777777" w:rsidTr="00CF45F6">
        <w:tc>
          <w:tcPr>
            <w:tcW w:w="9019" w:type="dxa"/>
          </w:tcPr>
          <w:p w14:paraId="129355A0" w14:textId="24CE1ED8" w:rsidR="001B0287" w:rsidRDefault="00E436AD" w:rsidP="00CF45F6">
            <w:pPr>
              <w:ind w:right="29"/>
              <w:outlineLvl w:val="0"/>
              <w:rPr>
                <w:bCs/>
                <w:szCs w:val="24"/>
                <w:lang w:eastAsia="zh-TW"/>
              </w:rPr>
            </w:pPr>
            <w:r w:rsidRPr="00E436AD">
              <w:rPr>
                <w:bCs/>
                <w:szCs w:val="24"/>
                <w:lang w:eastAsia="zh-TW"/>
              </w:rPr>
              <w:drawing>
                <wp:inline distT="0" distB="0" distL="0" distR="0" wp14:anchorId="12820908" wp14:editId="21A1331A">
                  <wp:extent cx="5733415" cy="2162810"/>
                  <wp:effectExtent l="0" t="0" r="635" b="8890"/>
                  <wp:docPr id="49890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9033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16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E9586F" w14:textId="77777777" w:rsidR="001B0287" w:rsidRDefault="001B0287" w:rsidP="00F44397">
      <w:pPr>
        <w:ind w:right="29"/>
        <w:outlineLvl w:val="0"/>
        <w:rPr>
          <w:bCs/>
          <w:szCs w:val="24"/>
          <w:lang w:eastAsia="zh-TW"/>
        </w:rPr>
      </w:pPr>
    </w:p>
    <w:p w14:paraId="39AD1CF8" w14:textId="413D237F" w:rsidR="001B0287" w:rsidRDefault="001B0287">
      <w:pPr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br w:type="page"/>
      </w:r>
    </w:p>
    <w:p w14:paraId="27EAF8AE" w14:textId="035776E0" w:rsidR="001B0287" w:rsidRPr="00256523" w:rsidRDefault="001B0287" w:rsidP="001B0287">
      <w:pPr>
        <w:ind w:right="29"/>
        <w:outlineLvl w:val="0"/>
        <w:rPr>
          <w:b/>
          <w:szCs w:val="24"/>
          <w:lang w:eastAsia="zh-TW"/>
        </w:rPr>
      </w:pPr>
      <w:r w:rsidRPr="00256523">
        <w:rPr>
          <w:rFonts w:hint="eastAsia"/>
          <w:b/>
          <w:szCs w:val="24"/>
          <w:lang w:eastAsia="zh-TW"/>
        </w:rPr>
        <w:lastRenderedPageBreak/>
        <w:t>T</w:t>
      </w:r>
      <w:r w:rsidRPr="00256523">
        <w:rPr>
          <w:b/>
          <w:szCs w:val="24"/>
          <w:lang w:eastAsia="zh-TW"/>
        </w:rPr>
        <w:t>est case 3:</w:t>
      </w:r>
    </w:p>
    <w:p w14:paraId="61878AF6" w14:textId="78EACF97" w:rsidR="001B0287" w:rsidRDefault="00FF5765" w:rsidP="00F44397">
      <w:pPr>
        <w:ind w:right="29"/>
        <w:outlineLvl w:val="0"/>
        <w:rPr>
          <w:bCs/>
          <w:szCs w:val="24"/>
          <w:lang w:eastAsia="zh-TW"/>
        </w:rPr>
      </w:pPr>
      <w:r>
        <w:rPr>
          <w:bCs/>
          <w:noProof/>
          <w:szCs w:val="24"/>
          <w:lang w:eastAsia="zh-TW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9747D81" wp14:editId="50EC1CF3">
                <wp:simplePos x="0" y="0"/>
                <wp:positionH relativeFrom="column">
                  <wp:posOffset>2380891</wp:posOffset>
                </wp:positionH>
                <wp:positionV relativeFrom="paragraph">
                  <wp:posOffset>749863</wp:posOffset>
                </wp:positionV>
                <wp:extent cx="2627462" cy="284672"/>
                <wp:effectExtent l="38100" t="0" r="20955" b="20320"/>
                <wp:wrapNone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462" cy="284672"/>
                          <a:chOff x="0" y="0"/>
                          <a:chExt cx="2627462" cy="284672"/>
                        </a:xfrm>
                      </wpg:grpSpPr>
                      <wps:wsp>
                        <wps:cNvPr id="20" name="文字方塊 20"/>
                        <wps:cNvSpPr txBox="1"/>
                        <wps:spPr>
                          <a:xfrm>
                            <a:off x="755530" y="0"/>
                            <a:ext cx="1871932" cy="2846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9BC9782" w14:textId="7E5806B5" w:rsidR="00FF5765" w:rsidRDefault="00FF5765" w:rsidP="00FF5765">
                              <w:r>
                                <w:rPr>
                                  <w:rFonts w:hint="eastAsia"/>
                                </w:rPr>
                                <w:t>E</w:t>
                              </w:r>
                              <w:r>
                                <w:t>nter zxcvbnm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直線單箭頭接點 21"/>
                        <wps:cNvCnPr/>
                        <wps:spPr>
                          <a:xfrm flipH="1">
                            <a:off x="0" y="157072"/>
                            <a:ext cx="755530" cy="603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747D81" id="群組 19" o:spid="_x0000_s1029" style="position:absolute;margin-left:187.45pt;margin-top:59.05pt;width:206.9pt;height:22.4pt;z-index:251662336" coordsize="26274,2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">
                <v:shape id="文字方塊 20" o:spid="_x0000_s1030" type="#_x0000_t202" style="position:absolute;left:7555;width:18719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6Hf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T1&#10;5Uv5AXL1BwAA//8DAFBLAQItABQABgAIAAAAIQDb4fbL7gAAAIUBAAATAAAAAAAAAAAAAAAAAAAA&#10;AABbQ29udGVudF9UeXBlc10ueG1sUEsBAi0AFAAGAAgAAAAhAFr0LFu/AAAAFQEAAAsAAAAAAAAA&#10;AAAAAAAAHwEAAF9yZWxzLy5yZWxzUEsBAi0AFAAGAAgAAAAhAKk7od++AAAA2wAAAA8AAAAAAAAA&#10;AAAAAAAABwIAAGRycy9kb3ducmV2LnhtbFBLBQYAAAAAAwADALcAAADyAgAAAAA=&#10;" fillcolor="white [3201]" strokeweight=".5pt">
                  <v:textbox>
                    <w:txbxContent>
                      <w:p w14:paraId="69BC9782" w14:textId="7E5806B5" w:rsidR="00FF5765" w:rsidRDefault="00FF5765" w:rsidP="00FF5765">
                        <w:r>
                          <w:rPr>
                            <w:rFonts w:hint="eastAsia"/>
                          </w:rPr>
                          <w:t>E</w:t>
                        </w:r>
                        <w:r>
                          <w:t>nter zxcvbnm</w:t>
                        </w:r>
                      </w:p>
                    </w:txbxContent>
                  </v:textbox>
                </v:shape>
                <v:shape id="直線單箭頭接點 21" o:spid="_x0000_s1031" type="#_x0000_t32" style="position:absolute;top:1570;width:7555;height:6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Pr="00FF5765">
        <w:rPr>
          <w:bCs/>
          <w:noProof/>
          <w:szCs w:val="24"/>
          <w:lang w:eastAsia="zh-TW"/>
        </w:rPr>
        <w:drawing>
          <wp:inline distT="0" distB="0" distL="0" distR="0" wp14:anchorId="18BB8032" wp14:editId="17B598A5">
            <wp:extent cx="3801005" cy="2362530"/>
            <wp:effectExtent l="19050" t="19050" r="9525" b="190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3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649EC" w14:textId="77777777" w:rsidR="00FF5765" w:rsidRDefault="00FF5765" w:rsidP="00F44397">
      <w:pPr>
        <w:ind w:right="29"/>
        <w:outlineLvl w:val="0"/>
        <w:rPr>
          <w:bCs/>
          <w:szCs w:val="24"/>
          <w:lang w:eastAsia="zh-TW"/>
        </w:rPr>
      </w:pPr>
    </w:p>
    <w:p w14:paraId="211F0E6E" w14:textId="77777777" w:rsidR="00FF5765" w:rsidRDefault="00FF5765" w:rsidP="00FF5765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>Expected output:</w:t>
      </w:r>
    </w:p>
    <w:p w14:paraId="56C004C1" w14:textId="32B220D1" w:rsidR="00FF5765" w:rsidRDefault="00256523" w:rsidP="00FF5765">
      <w:pPr>
        <w:ind w:right="29"/>
        <w:outlineLvl w:val="0"/>
        <w:rPr>
          <w:bCs/>
          <w:szCs w:val="24"/>
          <w:lang w:eastAsia="zh-TW"/>
        </w:rPr>
      </w:pPr>
      <w:r w:rsidRPr="00256523">
        <w:rPr>
          <w:bCs/>
          <w:noProof/>
          <w:szCs w:val="24"/>
          <w:lang w:eastAsia="zh-TW"/>
        </w:rPr>
        <w:drawing>
          <wp:inline distT="0" distB="0" distL="0" distR="0" wp14:anchorId="76A1C47E" wp14:editId="712BD2A1">
            <wp:extent cx="2467319" cy="362001"/>
            <wp:effectExtent l="19050" t="19050" r="9525" b="190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7820A" w14:textId="3699EFFD" w:rsidR="00FF5765" w:rsidRDefault="00FF5765" w:rsidP="00FF5765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>Test case 3 answer area: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F5765" w14:paraId="368EFC41" w14:textId="77777777" w:rsidTr="00CF45F6">
        <w:tc>
          <w:tcPr>
            <w:tcW w:w="9019" w:type="dxa"/>
          </w:tcPr>
          <w:p w14:paraId="7C647FFD" w14:textId="71B7F8A4" w:rsidR="00FF5765" w:rsidRDefault="00E436AD" w:rsidP="00CF45F6">
            <w:pPr>
              <w:ind w:right="29"/>
              <w:outlineLvl w:val="0"/>
              <w:rPr>
                <w:bCs/>
                <w:szCs w:val="24"/>
                <w:lang w:eastAsia="zh-TW"/>
              </w:rPr>
            </w:pPr>
            <w:r w:rsidRPr="00E436AD">
              <w:rPr>
                <w:bCs/>
                <w:szCs w:val="24"/>
                <w:lang w:eastAsia="zh-TW"/>
              </w:rPr>
              <w:drawing>
                <wp:inline distT="0" distB="0" distL="0" distR="0" wp14:anchorId="39CAAB68" wp14:editId="2F1E8A20">
                  <wp:extent cx="5733415" cy="1945005"/>
                  <wp:effectExtent l="0" t="0" r="635" b="0"/>
                  <wp:docPr id="1588486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48658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8E8B59" w14:textId="77777777" w:rsidR="00256523" w:rsidRDefault="00256523" w:rsidP="00F44397">
      <w:pPr>
        <w:ind w:right="29"/>
        <w:outlineLvl w:val="0"/>
        <w:rPr>
          <w:bCs/>
          <w:szCs w:val="24"/>
          <w:lang w:eastAsia="zh-TW"/>
        </w:rPr>
      </w:pPr>
    </w:p>
    <w:p w14:paraId="652F3AE6" w14:textId="1818A53E" w:rsidR="00256523" w:rsidRPr="00256523" w:rsidRDefault="00256523" w:rsidP="00F44397">
      <w:pPr>
        <w:ind w:right="29"/>
        <w:outlineLvl w:val="0"/>
        <w:rPr>
          <w:b/>
          <w:szCs w:val="24"/>
          <w:lang w:eastAsia="zh-TW"/>
        </w:rPr>
      </w:pPr>
      <w:r w:rsidRPr="00256523">
        <w:rPr>
          <w:rFonts w:hint="eastAsia"/>
          <w:b/>
          <w:szCs w:val="24"/>
          <w:lang w:eastAsia="zh-TW"/>
        </w:rPr>
        <w:t>T</w:t>
      </w:r>
      <w:r w:rsidRPr="00256523">
        <w:rPr>
          <w:b/>
          <w:szCs w:val="24"/>
          <w:lang w:eastAsia="zh-TW"/>
        </w:rPr>
        <w:t>est case 4:</w:t>
      </w:r>
    </w:p>
    <w:p w14:paraId="6F7DF26F" w14:textId="5BE11352" w:rsidR="00256523" w:rsidRDefault="00E753CF" w:rsidP="00F44397">
      <w:pPr>
        <w:ind w:right="29"/>
        <w:outlineLvl w:val="0"/>
        <w:rPr>
          <w:bCs/>
          <w:szCs w:val="24"/>
          <w:lang w:eastAsia="zh-TW"/>
        </w:rPr>
      </w:pPr>
      <w:r>
        <w:rPr>
          <w:bCs/>
          <w:noProof/>
          <w:szCs w:val="24"/>
          <w:lang w:eastAsia="zh-TW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DEC4E0A" wp14:editId="2BF7A2B9">
                <wp:simplePos x="0" y="0"/>
                <wp:positionH relativeFrom="column">
                  <wp:posOffset>2380891</wp:posOffset>
                </wp:positionH>
                <wp:positionV relativeFrom="paragraph">
                  <wp:posOffset>706731</wp:posOffset>
                </wp:positionV>
                <wp:extent cx="2627462" cy="284672"/>
                <wp:effectExtent l="38100" t="0" r="20955" b="20320"/>
                <wp:wrapNone/>
                <wp:docPr id="26" name="群組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462" cy="284672"/>
                          <a:chOff x="0" y="0"/>
                          <a:chExt cx="2627462" cy="284672"/>
                        </a:xfrm>
                      </wpg:grpSpPr>
                      <wps:wsp>
                        <wps:cNvPr id="27" name="文字方塊 27"/>
                        <wps:cNvSpPr txBox="1"/>
                        <wps:spPr>
                          <a:xfrm>
                            <a:off x="755530" y="0"/>
                            <a:ext cx="1871932" cy="2846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B2C7F2" w14:textId="77777777" w:rsidR="00E753CF" w:rsidRDefault="00E753CF" w:rsidP="00E753CF">
                              <w:r>
                                <w:rPr>
                                  <w:rFonts w:hint="eastAsia"/>
                                </w:rPr>
                                <w:t>E</w:t>
                              </w:r>
                              <w:r>
                                <w:t>nter zxcvbnm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直線單箭頭接點 28"/>
                        <wps:cNvCnPr/>
                        <wps:spPr>
                          <a:xfrm flipH="1">
                            <a:off x="0" y="157072"/>
                            <a:ext cx="755530" cy="603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EC4E0A" id="群組 26" o:spid="_x0000_s1032" style="position:absolute;margin-left:187.45pt;margin-top:55.65pt;width:206.9pt;height:22.4pt;z-index:251664384;mso-width-relative:margin;mso-height-relative:margin" coordsize="26274,2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">
                <v:shape id="文字方塊 27" o:spid="_x0000_s1033" type="#_x0000_t202" style="position:absolute;left:7555;width:18719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mr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" fillcolor="white [3201]" strokeweight=".5pt">
                  <v:textbox>
                    <w:txbxContent>
                      <w:p w14:paraId="47B2C7F2" w14:textId="77777777" w:rsidR="00E753CF" w:rsidRDefault="00E753CF" w:rsidP="00E753CF">
                        <w:r>
                          <w:rPr>
                            <w:rFonts w:hint="eastAsia"/>
                          </w:rPr>
                          <w:t>E</w:t>
                        </w:r>
                        <w:r>
                          <w:t>nter zxcvbnm</w:t>
                        </w:r>
                      </w:p>
                    </w:txbxContent>
                  </v:textbox>
                </v:shape>
                <v:shape id="直線單箭頭接點 28" o:spid="_x0000_s1034" type="#_x0000_t32" style="position:absolute;top:1570;width:7555;height:6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9046F3" w:rsidRPr="009046F3">
        <w:rPr>
          <w:bCs/>
          <w:noProof/>
          <w:szCs w:val="24"/>
          <w:lang w:eastAsia="zh-TW"/>
        </w:rPr>
        <w:drawing>
          <wp:inline distT="0" distB="0" distL="0" distR="0" wp14:anchorId="7B2D8AC7" wp14:editId="5BBA322B">
            <wp:extent cx="3886742" cy="2295845"/>
            <wp:effectExtent l="19050" t="19050" r="19050" b="285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295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390F9" w14:textId="77777777" w:rsidR="00256523" w:rsidRDefault="00256523" w:rsidP="00256523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>Expected output:</w:t>
      </w:r>
    </w:p>
    <w:p w14:paraId="1DC25147" w14:textId="33F1A6E2" w:rsidR="00256523" w:rsidRDefault="00385C9D" w:rsidP="00F44397">
      <w:pPr>
        <w:ind w:right="29"/>
        <w:outlineLvl w:val="0"/>
        <w:rPr>
          <w:bCs/>
          <w:szCs w:val="24"/>
          <w:lang w:eastAsia="zh-TW"/>
        </w:rPr>
      </w:pPr>
      <w:r w:rsidRPr="00385C9D">
        <w:rPr>
          <w:bCs/>
          <w:noProof/>
          <w:szCs w:val="24"/>
          <w:lang w:eastAsia="zh-TW"/>
        </w:rPr>
        <w:lastRenderedPageBreak/>
        <w:drawing>
          <wp:inline distT="0" distB="0" distL="0" distR="0" wp14:anchorId="589BF681" wp14:editId="0018179E">
            <wp:extent cx="1924319" cy="1790950"/>
            <wp:effectExtent l="19050" t="19050" r="19050" b="190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C40FC" w14:textId="3AF0772A" w:rsidR="00385C9D" w:rsidRDefault="00385C9D" w:rsidP="00385C9D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>Test case 4 answer area: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385C9D" w14:paraId="585C5FC5" w14:textId="77777777" w:rsidTr="00CF45F6">
        <w:tc>
          <w:tcPr>
            <w:tcW w:w="9019" w:type="dxa"/>
          </w:tcPr>
          <w:p w14:paraId="1755F9C9" w14:textId="6C4973C9" w:rsidR="00385C9D" w:rsidRDefault="00E436AD" w:rsidP="00CF45F6">
            <w:pPr>
              <w:ind w:right="29"/>
              <w:outlineLvl w:val="0"/>
              <w:rPr>
                <w:bCs/>
                <w:szCs w:val="24"/>
                <w:lang w:eastAsia="zh-TW"/>
              </w:rPr>
            </w:pPr>
            <w:r w:rsidRPr="00E436AD">
              <w:rPr>
                <w:bCs/>
                <w:szCs w:val="24"/>
                <w:lang w:eastAsia="zh-TW"/>
              </w:rPr>
              <w:drawing>
                <wp:inline distT="0" distB="0" distL="0" distR="0" wp14:anchorId="58EBDAD5" wp14:editId="6B36FE1C">
                  <wp:extent cx="5733415" cy="3520440"/>
                  <wp:effectExtent l="0" t="0" r="635" b="3810"/>
                  <wp:docPr id="21244464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44640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52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0EEF7" w14:textId="77777777" w:rsidR="00385C9D" w:rsidRDefault="00385C9D" w:rsidP="00F44397">
      <w:pPr>
        <w:ind w:right="29"/>
        <w:outlineLvl w:val="0"/>
        <w:rPr>
          <w:bCs/>
          <w:szCs w:val="24"/>
          <w:lang w:eastAsia="zh-TW"/>
        </w:rPr>
      </w:pPr>
    </w:p>
    <w:p w14:paraId="7DA86611" w14:textId="406098E1" w:rsidR="00053827" w:rsidRDefault="00053827">
      <w:pPr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br w:type="page"/>
      </w:r>
    </w:p>
    <w:p w14:paraId="54D5CF92" w14:textId="490CA0E8" w:rsidR="00053827" w:rsidRPr="00B035FD" w:rsidRDefault="00053827" w:rsidP="00F44397">
      <w:pPr>
        <w:ind w:right="29"/>
        <w:outlineLvl w:val="0"/>
        <w:rPr>
          <w:b/>
          <w:szCs w:val="24"/>
          <w:lang w:eastAsia="zh-TW"/>
        </w:rPr>
      </w:pPr>
      <w:r w:rsidRPr="00B035FD">
        <w:rPr>
          <w:rFonts w:hint="eastAsia"/>
          <w:b/>
          <w:szCs w:val="24"/>
          <w:lang w:eastAsia="zh-TW"/>
        </w:rPr>
        <w:lastRenderedPageBreak/>
        <w:t>T</w:t>
      </w:r>
      <w:r w:rsidRPr="00B035FD">
        <w:rPr>
          <w:b/>
          <w:szCs w:val="24"/>
          <w:lang w:eastAsia="zh-TW"/>
        </w:rPr>
        <w:t>est case 5:</w:t>
      </w:r>
    </w:p>
    <w:p w14:paraId="56673B0B" w14:textId="5FD2A982" w:rsidR="00053827" w:rsidRDefault="00DD1E03" w:rsidP="00F44397">
      <w:pPr>
        <w:ind w:right="29"/>
        <w:outlineLvl w:val="0"/>
        <w:rPr>
          <w:bCs/>
          <w:szCs w:val="24"/>
          <w:lang w:eastAsia="zh-TW"/>
        </w:rPr>
      </w:pPr>
      <w:r>
        <w:rPr>
          <w:bCs/>
          <w:noProof/>
          <w:szCs w:val="24"/>
          <w:lang w:eastAsia="zh-TW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5EB2816" wp14:editId="4235EDAA">
                <wp:simplePos x="0" y="0"/>
                <wp:positionH relativeFrom="column">
                  <wp:posOffset>2406650</wp:posOffset>
                </wp:positionH>
                <wp:positionV relativeFrom="paragraph">
                  <wp:posOffset>737235</wp:posOffset>
                </wp:positionV>
                <wp:extent cx="2673985" cy="284480"/>
                <wp:effectExtent l="38100" t="0" r="12065" b="20320"/>
                <wp:wrapNone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3985" cy="284480"/>
                          <a:chOff x="-46726" y="0"/>
                          <a:chExt cx="2674188" cy="284672"/>
                        </a:xfrm>
                      </wpg:grpSpPr>
                      <wps:wsp>
                        <wps:cNvPr id="31" name="文字方塊 31"/>
                        <wps:cNvSpPr txBox="1"/>
                        <wps:spPr>
                          <a:xfrm>
                            <a:off x="755530" y="0"/>
                            <a:ext cx="1871932" cy="2846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E0238D" w14:textId="77777777" w:rsidR="007963FF" w:rsidRDefault="007963FF" w:rsidP="007963FF">
                              <w:r>
                                <w:rPr>
                                  <w:rFonts w:hint="eastAsia"/>
                                </w:rPr>
                                <w:t>E</w:t>
                              </w:r>
                              <w:r>
                                <w:t>nter zxcvbnm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直線單箭頭接點 32"/>
                        <wps:cNvCnPr/>
                        <wps:spPr>
                          <a:xfrm flipH="1">
                            <a:off x="-46726" y="156966"/>
                            <a:ext cx="802122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EB2816" id="群組 30" o:spid="_x0000_s1035" style="position:absolute;margin-left:189.5pt;margin-top:58.05pt;width:210.55pt;height:22.4pt;z-index:251666432;mso-width-relative:margin;mso-height-relative:margin" coordorigin="-467" coordsize="26741,2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">
                <v:shape id="文字方塊 31" o:spid="_x0000_s1036" type="#_x0000_t202" style="position:absolute;left:7555;width:18719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pKZwgAAANsAAAAPAAAAZHJzL2Rvd25yZXYueG1sRI9BawIx&#10;FITvhf6H8Aq91awWZF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BDrpKZwgAAANsAAAAPAAAA&#10;AAAAAAAAAAAAAAcCAABkcnMvZG93bnJldi54bWxQSwUGAAAAAAMAAwC3AAAA9gIAAAAA&#10;" fillcolor="white [3201]" strokeweight=".5pt">
                  <v:textbox>
                    <w:txbxContent>
                      <w:p w14:paraId="0EE0238D" w14:textId="77777777" w:rsidR="007963FF" w:rsidRDefault="007963FF" w:rsidP="007963FF">
                        <w:r>
                          <w:rPr>
                            <w:rFonts w:hint="eastAsia"/>
                          </w:rPr>
                          <w:t>E</w:t>
                        </w:r>
                        <w:r>
                          <w:t>nter zxcvbnm</w:t>
                        </w:r>
                      </w:p>
                    </w:txbxContent>
                  </v:textbox>
                </v:shape>
                <v:shape id="直線單箭頭接點 32" o:spid="_x0000_s1037" type="#_x0000_t32" style="position:absolute;left:-467;top:1569;width:802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7963FF">
        <w:rPr>
          <w:bCs/>
          <w:noProof/>
          <w:szCs w:val="24"/>
          <w:lang w:eastAsia="zh-TW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63BC627" wp14:editId="2FBDC575">
                <wp:simplePos x="0" y="0"/>
                <wp:positionH relativeFrom="column">
                  <wp:posOffset>2323609</wp:posOffset>
                </wp:positionH>
                <wp:positionV relativeFrom="paragraph">
                  <wp:posOffset>1659938</wp:posOffset>
                </wp:positionV>
                <wp:extent cx="2627462" cy="284672"/>
                <wp:effectExtent l="38100" t="0" r="20955" b="20320"/>
                <wp:wrapNone/>
                <wp:docPr id="33" name="群組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462" cy="284672"/>
                          <a:chOff x="0" y="0"/>
                          <a:chExt cx="2627462" cy="284672"/>
                        </a:xfrm>
                      </wpg:grpSpPr>
                      <wps:wsp>
                        <wps:cNvPr id="34" name="文字方塊 34"/>
                        <wps:cNvSpPr txBox="1"/>
                        <wps:spPr>
                          <a:xfrm>
                            <a:off x="755530" y="0"/>
                            <a:ext cx="1871932" cy="2846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CA9A1F" w14:textId="23BA5C1D" w:rsidR="007963FF" w:rsidRDefault="007963FF" w:rsidP="007963FF">
                              <w:r>
                                <w:rPr>
                                  <w:rFonts w:hint="eastAsia"/>
                                </w:rPr>
                                <w:t>E</w:t>
                              </w:r>
                              <w:r>
                                <w:t xml:space="preserve">nter </w:t>
                              </w:r>
                              <w:r w:rsidR="009116AA">
                                <w:t>three</w:t>
                              </w:r>
                              <w:r>
                                <w:t xml:space="preserve"> </w:t>
                              </w:r>
                              <w:r w:rsidR="009116AA">
                                <w:t>w</w:t>
                              </w:r>
                              <w:r w:rsidR="009116AA" w:rsidRPr="009116AA">
                                <w:t xml:space="preserve">hite </w:t>
                              </w:r>
                              <w:r w:rsidR="00DD1E03" w:rsidRPr="009116AA">
                                <w:t>spaces</w:t>
                              </w:r>
                              <w:r w:rsidR="009116AA" w:rsidRPr="009116AA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直線單箭頭接點 35"/>
                        <wps:cNvCnPr/>
                        <wps:spPr>
                          <a:xfrm flipH="1" flipV="1">
                            <a:off x="0" y="77638"/>
                            <a:ext cx="755396" cy="7932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3BC627" id="群組 33" o:spid="_x0000_s1038" style="position:absolute;margin-left:182.95pt;margin-top:130.7pt;width:206.9pt;height:22.4pt;z-index:251668480;mso-width-relative:margin;mso-height-relative:margin" coordsize="26274,2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">
                <v:shape id="文字方塊 34" o:spid="_x0000_s1039" type="#_x0000_t202" style="position:absolute;left:7555;width:18719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TEB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T2TEBwgAAANsAAAAPAAAA&#10;AAAAAAAAAAAAAAcCAABkcnMvZG93bnJldi54bWxQSwUGAAAAAAMAAwC3AAAA9gIAAAAA&#10;" fillcolor="white [3201]" strokeweight=".5pt">
                  <v:textbox>
                    <w:txbxContent>
                      <w:p w14:paraId="6CCA9A1F" w14:textId="23BA5C1D" w:rsidR="007963FF" w:rsidRDefault="007963FF" w:rsidP="007963FF">
                        <w:r>
                          <w:rPr>
                            <w:rFonts w:hint="eastAsia"/>
                          </w:rPr>
                          <w:t>E</w:t>
                        </w:r>
                        <w:r>
                          <w:t xml:space="preserve">nter </w:t>
                        </w:r>
                        <w:r w:rsidR="009116AA">
                          <w:t>three</w:t>
                        </w:r>
                        <w:r>
                          <w:t xml:space="preserve"> </w:t>
                        </w:r>
                        <w:r w:rsidR="009116AA">
                          <w:t>w</w:t>
                        </w:r>
                        <w:r w:rsidR="009116AA" w:rsidRPr="009116AA">
                          <w:t xml:space="preserve">hite </w:t>
                        </w:r>
                        <w:r w:rsidR="00DD1E03" w:rsidRPr="009116AA">
                          <w:t>spaces</w:t>
                        </w:r>
                        <w:r w:rsidR="009116AA" w:rsidRPr="009116AA">
                          <w:t>.</w:t>
                        </w:r>
                      </w:p>
                    </w:txbxContent>
                  </v:textbox>
                </v:shape>
                <v:shape id="直線單箭頭接點 35" o:spid="_x0000_s1040" type="#_x0000_t32" style="position:absolute;top:776;width:7553;height:79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B035FD">
        <w:rPr>
          <w:noProof/>
        </w:rPr>
        <w:drawing>
          <wp:inline distT="0" distB="0" distL="0" distR="0" wp14:anchorId="58DE3386" wp14:editId="395E9486">
            <wp:extent cx="3761905" cy="2180952"/>
            <wp:effectExtent l="19050" t="19050" r="10160" b="1016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1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B9572" w14:textId="77777777" w:rsidR="00B035FD" w:rsidRDefault="00B035FD" w:rsidP="00F44397">
      <w:pPr>
        <w:ind w:right="29"/>
        <w:outlineLvl w:val="0"/>
        <w:rPr>
          <w:bCs/>
          <w:szCs w:val="24"/>
          <w:lang w:eastAsia="zh-TW"/>
        </w:rPr>
      </w:pPr>
    </w:p>
    <w:p w14:paraId="54D47682" w14:textId="77777777" w:rsidR="00B035FD" w:rsidRDefault="00B035FD" w:rsidP="00B035FD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>Expected output:</w:t>
      </w:r>
    </w:p>
    <w:p w14:paraId="6445B60C" w14:textId="26863432" w:rsidR="00B035FD" w:rsidRDefault="00B035FD" w:rsidP="00F44397">
      <w:pPr>
        <w:ind w:right="29"/>
        <w:outlineLvl w:val="0"/>
        <w:rPr>
          <w:bCs/>
          <w:szCs w:val="24"/>
          <w:lang w:eastAsia="zh-TW"/>
        </w:rPr>
      </w:pPr>
      <w:r w:rsidRPr="00B035FD">
        <w:rPr>
          <w:bCs/>
          <w:noProof/>
          <w:szCs w:val="24"/>
          <w:lang w:eastAsia="zh-TW"/>
        </w:rPr>
        <w:drawing>
          <wp:inline distT="0" distB="0" distL="0" distR="0" wp14:anchorId="058D22AE" wp14:editId="6EE14B15">
            <wp:extent cx="1829055" cy="257211"/>
            <wp:effectExtent l="19050" t="19050" r="19050" b="2857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139DA" w14:textId="234DD431" w:rsidR="00B035FD" w:rsidRDefault="00B035FD" w:rsidP="00B035FD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>Test case 5 answer area: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B035FD" w14:paraId="4E21C2A2" w14:textId="77777777" w:rsidTr="00CF45F6">
        <w:tc>
          <w:tcPr>
            <w:tcW w:w="9019" w:type="dxa"/>
          </w:tcPr>
          <w:p w14:paraId="465536BD" w14:textId="2AAB2262" w:rsidR="00B035FD" w:rsidRDefault="00E436AD" w:rsidP="00CF45F6">
            <w:pPr>
              <w:ind w:right="29"/>
              <w:outlineLvl w:val="0"/>
              <w:rPr>
                <w:bCs/>
                <w:szCs w:val="24"/>
                <w:lang w:eastAsia="zh-TW"/>
              </w:rPr>
            </w:pPr>
            <w:r w:rsidRPr="00E436AD">
              <w:rPr>
                <w:bCs/>
                <w:szCs w:val="24"/>
                <w:lang w:eastAsia="zh-TW"/>
              </w:rPr>
              <w:drawing>
                <wp:inline distT="0" distB="0" distL="0" distR="0" wp14:anchorId="0252D97B" wp14:editId="3F6DE8EC">
                  <wp:extent cx="5733415" cy="1739265"/>
                  <wp:effectExtent l="0" t="0" r="635" b="0"/>
                  <wp:docPr id="625175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17565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48FC1" w14:textId="77777777" w:rsidR="00B035FD" w:rsidRDefault="00B035FD" w:rsidP="00B035FD">
      <w:pPr>
        <w:ind w:right="29"/>
        <w:outlineLvl w:val="0"/>
        <w:rPr>
          <w:bCs/>
          <w:szCs w:val="24"/>
          <w:lang w:eastAsia="zh-TW"/>
        </w:rPr>
      </w:pPr>
    </w:p>
    <w:p w14:paraId="5A5BDDC8" w14:textId="659E22A0" w:rsidR="00BF2197" w:rsidRDefault="00BF2197" w:rsidP="00B035FD">
      <w:pPr>
        <w:ind w:right="29"/>
        <w:outlineLvl w:val="0"/>
        <w:rPr>
          <w:bCs/>
          <w:szCs w:val="24"/>
          <w:lang w:eastAsia="zh-TW"/>
        </w:rPr>
      </w:pPr>
      <w:r>
        <w:rPr>
          <w:rFonts w:hint="eastAsia"/>
          <w:bCs/>
          <w:szCs w:val="24"/>
          <w:lang w:eastAsia="zh-TW"/>
        </w:rPr>
        <w:t>T</w:t>
      </w:r>
      <w:r>
        <w:rPr>
          <w:bCs/>
          <w:szCs w:val="24"/>
          <w:lang w:eastAsia="zh-TW"/>
        </w:rPr>
        <w:t>est case 6:</w:t>
      </w:r>
    </w:p>
    <w:p w14:paraId="5ACFED39" w14:textId="014982F3" w:rsidR="00BF2197" w:rsidRDefault="00BF2197" w:rsidP="00B035FD">
      <w:pPr>
        <w:ind w:right="29"/>
        <w:outlineLvl w:val="0"/>
        <w:rPr>
          <w:bCs/>
          <w:szCs w:val="24"/>
          <w:lang w:eastAsia="zh-TW"/>
        </w:rPr>
      </w:pPr>
      <w:r>
        <w:rPr>
          <w:noProof/>
        </w:rPr>
        <w:drawing>
          <wp:inline distT="0" distB="0" distL="0" distR="0" wp14:anchorId="7C316191" wp14:editId="0FAC3880">
            <wp:extent cx="3761905" cy="2333333"/>
            <wp:effectExtent l="19050" t="19050" r="10160" b="1016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333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B1660" w14:textId="77777777" w:rsidR="00BF2197" w:rsidRDefault="00BF2197" w:rsidP="00B035FD">
      <w:pPr>
        <w:ind w:right="29"/>
        <w:outlineLvl w:val="0"/>
        <w:rPr>
          <w:bCs/>
          <w:szCs w:val="24"/>
          <w:lang w:eastAsia="zh-TW"/>
        </w:rPr>
      </w:pPr>
    </w:p>
    <w:p w14:paraId="0AECE8A3" w14:textId="7F2B9249" w:rsidR="00BF2197" w:rsidRDefault="00BF2197" w:rsidP="00B035FD">
      <w:pPr>
        <w:ind w:right="29"/>
        <w:outlineLvl w:val="0"/>
        <w:rPr>
          <w:bCs/>
          <w:szCs w:val="24"/>
          <w:lang w:eastAsia="zh-TW"/>
        </w:rPr>
      </w:pPr>
      <w:r>
        <w:rPr>
          <w:rFonts w:hint="eastAsia"/>
          <w:bCs/>
          <w:szCs w:val="24"/>
          <w:lang w:eastAsia="zh-TW"/>
        </w:rPr>
        <w:t>E</w:t>
      </w:r>
      <w:r>
        <w:rPr>
          <w:bCs/>
          <w:szCs w:val="24"/>
          <w:lang w:eastAsia="zh-TW"/>
        </w:rPr>
        <w:t>xpected output:</w:t>
      </w:r>
    </w:p>
    <w:p w14:paraId="740FAAA4" w14:textId="1E209839" w:rsidR="00BF2197" w:rsidRDefault="00BF2197" w:rsidP="00B035FD">
      <w:pPr>
        <w:ind w:right="29"/>
        <w:outlineLvl w:val="0"/>
        <w:rPr>
          <w:bCs/>
          <w:szCs w:val="24"/>
          <w:lang w:eastAsia="zh-TW"/>
        </w:rPr>
      </w:pPr>
      <w:r w:rsidRPr="00BF2197">
        <w:rPr>
          <w:bCs/>
          <w:noProof/>
          <w:szCs w:val="24"/>
          <w:lang w:eastAsia="zh-TW"/>
        </w:rPr>
        <w:lastRenderedPageBreak/>
        <w:drawing>
          <wp:inline distT="0" distB="0" distL="0" distR="0" wp14:anchorId="637C8577" wp14:editId="417D2BE2">
            <wp:extent cx="2838846" cy="1933845"/>
            <wp:effectExtent l="19050" t="19050" r="19050" b="2857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3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A42C1" w14:textId="48BEECF6" w:rsidR="00BF2197" w:rsidRDefault="00BF2197" w:rsidP="00BF2197">
      <w:pPr>
        <w:ind w:right="29"/>
        <w:outlineLvl w:val="0"/>
        <w:rPr>
          <w:bCs/>
          <w:szCs w:val="24"/>
          <w:lang w:eastAsia="zh-TW"/>
        </w:rPr>
      </w:pPr>
      <w:r>
        <w:rPr>
          <w:bCs/>
          <w:szCs w:val="24"/>
          <w:lang w:eastAsia="zh-TW"/>
        </w:rPr>
        <w:t>Test case 6 answer area: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BF2197" w14:paraId="547D6829" w14:textId="77777777" w:rsidTr="00CF45F6">
        <w:tc>
          <w:tcPr>
            <w:tcW w:w="9019" w:type="dxa"/>
          </w:tcPr>
          <w:p w14:paraId="3A7FD0E3" w14:textId="0CB23ED1" w:rsidR="00BF2197" w:rsidRDefault="00FA2EE7" w:rsidP="00CF45F6">
            <w:pPr>
              <w:ind w:right="29"/>
              <w:outlineLvl w:val="0"/>
              <w:rPr>
                <w:bCs/>
                <w:szCs w:val="24"/>
                <w:lang w:eastAsia="zh-TW"/>
              </w:rPr>
            </w:pPr>
            <w:r w:rsidRPr="00FA2EE7">
              <w:rPr>
                <w:bCs/>
                <w:szCs w:val="24"/>
                <w:lang w:eastAsia="zh-TW"/>
              </w:rPr>
              <w:drawing>
                <wp:inline distT="0" distB="0" distL="0" distR="0" wp14:anchorId="2D207DEA" wp14:editId="528B575E">
                  <wp:extent cx="5733415" cy="3072130"/>
                  <wp:effectExtent l="0" t="0" r="635" b="0"/>
                  <wp:docPr id="1509177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17755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B9CDA" w14:textId="10F3B2AD" w:rsidR="00B035FD" w:rsidRDefault="00B035FD" w:rsidP="00B035FD">
      <w:pPr>
        <w:rPr>
          <w:bCs/>
          <w:szCs w:val="24"/>
          <w:lang w:eastAsia="zh-TW"/>
        </w:rPr>
      </w:pPr>
    </w:p>
    <w:p w14:paraId="2BD6E7A1" w14:textId="77777777" w:rsidR="00B035FD" w:rsidRPr="00FF5765" w:rsidRDefault="00B035FD" w:rsidP="00F44397">
      <w:pPr>
        <w:ind w:right="29"/>
        <w:outlineLvl w:val="0"/>
        <w:rPr>
          <w:bCs/>
          <w:szCs w:val="24"/>
          <w:lang w:eastAsia="zh-TW"/>
        </w:rPr>
      </w:pPr>
    </w:p>
    <w:sectPr w:rsidR="00B035FD" w:rsidRPr="00FF5765">
      <w:headerReference w:type="default" r:id="rId37"/>
      <w:footerReference w:type="default" r:id="rId38"/>
      <w:pgSz w:w="11909" w:h="16834" w:code="9"/>
      <w:pgMar w:top="1008" w:right="1440" w:bottom="100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393223" w14:textId="77777777" w:rsidR="004234DB" w:rsidRDefault="004234DB">
      <w:r>
        <w:separator/>
      </w:r>
    </w:p>
  </w:endnote>
  <w:endnote w:type="continuationSeparator" w:id="0">
    <w:p w14:paraId="4E5C1027" w14:textId="77777777" w:rsidR="004234DB" w:rsidRDefault="004234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2070409020205020404"/>
    <w:charset w:val="4D"/>
    <w:family w:val="modern"/>
    <w:notTrueType/>
    <w:pitch w:val="fixed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DD8B8" w14:textId="634C40C7" w:rsidR="005F1687" w:rsidRDefault="005F1687" w:rsidP="007A381F">
    <w:pPr>
      <w:pStyle w:val="Footer"/>
      <w:pBdr>
        <w:top w:val="single" w:sz="6" w:space="0" w:color="auto"/>
      </w:pBdr>
      <w:rPr>
        <w:i/>
        <w:sz w:val="20"/>
      </w:rPr>
    </w:pPr>
    <w:r>
      <w:rPr>
        <w:i/>
        <w:sz w:val="20"/>
      </w:rPr>
      <w:tab/>
    </w:r>
    <w:r>
      <w:rPr>
        <w:i/>
        <w:sz w:val="20"/>
      </w:rPr>
      <w:tab/>
    </w:r>
    <w:r>
      <w:rPr>
        <w:rStyle w:val="PageNumber"/>
        <w:i/>
        <w:sz w:val="20"/>
      </w:rPr>
      <w:fldChar w:fldCharType="begin"/>
    </w:r>
    <w:r>
      <w:rPr>
        <w:rStyle w:val="PageNumber"/>
        <w:i/>
        <w:sz w:val="20"/>
      </w:rPr>
      <w:instrText xml:space="preserve"> PAGE </w:instrText>
    </w:r>
    <w:r>
      <w:rPr>
        <w:rStyle w:val="PageNumber"/>
        <w:i/>
        <w:sz w:val="20"/>
      </w:rPr>
      <w:fldChar w:fldCharType="separate"/>
    </w:r>
    <w:r w:rsidR="00847CC1">
      <w:rPr>
        <w:rStyle w:val="PageNumber"/>
        <w:i/>
        <w:noProof/>
        <w:sz w:val="20"/>
      </w:rPr>
      <w:t>3</w:t>
    </w:r>
    <w:r>
      <w:rPr>
        <w:rStyle w:val="PageNumber"/>
        <w:i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0E3FDC" w14:textId="77777777" w:rsidR="004234DB" w:rsidRDefault="004234DB">
      <w:r>
        <w:separator/>
      </w:r>
    </w:p>
  </w:footnote>
  <w:footnote w:type="continuationSeparator" w:id="0">
    <w:p w14:paraId="1A24039D" w14:textId="77777777" w:rsidR="004234DB" w:rsidRDefault="004234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81EBF7" w14:textId="244FE58D" w:rsidR="005F1687" w:rsidRDefault="005F1687" w:rsidP="00BA6E29">
    <w:pPr>
      <w:pStyle w:val="Header"/>
      <w:pBdr>
        <w:bottom w:val="single" w:sz="6" w:space="1" w:color="auto"/>
      </w:pBdr>
      <w:tabs>
        <w:tab w:val="clear" w:pos="8640"/>
        <w:tab w:val="right" w:pos="9000"/>
      </w:tabs>
      <w:rPr>
        <w:i/>
        <w:sz w:val="20"/>
      </w:rPr>
    </w:pPr>
    <w:r>
      <w:rPr>
        <w:rFonts w:hint="eastAsia"/>
        <w:i/>
        <w:sz w:val="20"/>
        <w:lang w:eastAsia="zh-HK"/>
      </w:rPr>
      <w:t>ITP4410 Internet Programming</w:t>
    </w:r>
    <w:r>
      <w:rPr>
        <w:i/>
        <w:sz w:val="20"/>
      </w:rPr>
      <w:tab/>
    </w:r>
    <w:r>
      <w:rPr>
        <w:i/>
        <w:sz w:val="20"/>
      </w:rPr>
      <w:tab/>
      <w:t>Lab</w:t>
    </w:r>
    <w:r>
      <w:rPr>
        <w:rFonts w:hint="eastAsia"/>
        <w:i/>
        <w:sz w:val="20"/>
        <w:lang w:eastAsia="zh-HK"/>
      </w:rPr>
      <w:t>0</w:t>
    </w:r>
    <w:r w:rsidR="00413C0E">
      <w:rPr>
        <w:i/>
        <w:sz w:val="20"/>
        <w:lang w:eastAsia="zh-HK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1" w15:restartNumberingAfterBreak="0">
    <w:nsid w:val="06785F8C"/>
    <w:multiLevelType w:val="hybridMultilevel"/>
    <w:tmpl w:val="6FDCED60"/>
    <w:lvl w:ilvl="0" w:tplc="89D63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227E6"/>
    <w:multiLevelType w:val="hybridMultilevel"/>
    <w:tmpl w:val="89A29C86"/>
    <w:lvl w:ilvl="0" w:tplc="3CD88DA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90B94"/>
    <w:multiLevelType w:val="hybridMultilevel"/>
    <w:tmpl w:val="36A84AFC"/>
    <w:lvl w:ilvl="0" w:tplc="FFFFFFFF">
      <w:start w:val="1"/>
      <w:numFmt w:val="decimal"/>
      <w:lvlText w:val="%1."/>
      <w:lvlJc w:val="left"/>
      <w:pPr>
        <w:ind w:left="120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680" w:hanging="480"/>
      </w:p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155D4750"/>
    <w:multiLevelType w:val="hybridMultilevel"/>
    <w:tmpl w:val="560EB6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87879C2"/>
    <w:multiLevelType w:val="hybridMultilevel"/>
    <w:tmpl w:val="12E673A2"/>
    <w:lvl w:ilvl="0" w:tplc="DE2494BA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3D51AE"/>
    <w:multiLevelType w:val="hybridMultilevel"/>
    <w:tmpl w:val="48AA32AC"/>
    <w:lvl w:ilvl="0" w:tplc="89D63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E4B64FE"/>
    <w:multiLevelType w:val="hybridMultilevel"/>
    <w:tmpl w:val="51AEF2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E653DEC"/>
    <w:multiLevelType w:val="hybridMultilevel"/>
    <w:tmpl w:val="7F5C8708"/>
    <w:lvl w:ilvl="0" w:tplc="A9B86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4334887"/>
    <w:multiLevelType w:val="hybridMultilevel"/>
    <w:tmpl w:val="CCC055FA"/>
    <w:lvl w:ilvl="0" w:tplc="DA6034B0">
      <w:numFmt w:val="bullet"/>
      <w:lvlText w:val=""/>
      <w:lvlJc w:val="left"/>
      <w:pPr>
        <w:ind w:left="360" w:hanging="360"/>
      </w:pPr>
      <w:rPr>
        <w:rFonts w:ascii="Wingdings" w:eastAsia="PMingLiU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4C93C0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 w15:restartNumberingAfterBreak="0">
    <w:nsid w:val="436A06AA"/>
    <w:multiLevelType w:val="hybridMultilevel"/>
    <w:tmpl w:val="A5D67F82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3031DC"/>
    <w:multiLevelType w:val="hybridMultilevel"/>
    <w:tmpl w:val="36A84AFC"/>
    <w:lvl w:ilvl="0" w:tplc="FFFFFFFF">
      <w:start w:val="1"/>
      <w:numFmt w:val="decimal"/>
      <w:lvlText w:val="%1."/>
      <w:lvlJc w:val="left"/>
      <w:pPr>
        <w:ind w:left="120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680" w:hanging="480"/>
      </w:p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4F5D590F"/>
    <w:multiLevelType w:val="singleLevel"/>
    <w:tmpl w:val="BE7AC7D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4" w15:restartNumberingAfterBreak="0">
    <w:nsid w:val="52E44842"/>
    <w:multiLevelType w:val="hybridMultilevel"/>
    <w:tmpl w:val="5CD4B3B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9A42AE1"/>
    <w:multiLevelType w:val="hybridMultilevel"/>
    <w:tmpl w:val="89C85EFC"/>
    <w:lvl w:ilvl="0" w:tplc="89D63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E413D7"/>
    <w:multiLevelType w:val="hybridMultilevel"/>
    <w:tmpl w:val="061016E8"/>
    <w:lvl w:ilvl="0" w:tplc="23E432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D722BB2"/>
    <w:multiLevelType w:val="hybridMultilevel"/>
    <w:tmpl w:val="F33CCC7C"/>
    <w:lvl w:ilvl="0" w:tplc="89D63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B460BE"/>
    <w:multiLevelType w:val="hybridMultilevel"/>
    <w:tmpl w:val="36A84AFC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69F63D84"/>
    <w:multiLevelType w:val="hybridMultilevel"/>
    <w:tmpl w:val="395619B8"/>
    <w:lvl w:ilvl="0" w:tplc="E2D4A23A">
      <w:numFmt w:val="bullet"/>
      <w:lvlText w:val="-"/>
      <w:lvlJc w:val="left"/>
      <w:pPr>
        <w:ind w:left="360" w:hanging="360"/>
      </w:pPr>
      <w:rPr>
        <w:rFonts w:ascii="Times New Roman" w:eastAsia="PMingLiU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719E1C17"/>
    <w:multiLevelType w:val="hybridMultilevel"/>
    <w:tmpl w:val="BEC2C63E"/>
    <w:lvl w:ilvl="0" w:tplc="3CD88DA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AD16A4"/>
    <w:multiLevelType w:val="hybridMultilevel"/>
    <w:tmpl w:val="C14878B2"/>
    <w:lvl w:ilvl="0" w:tplc="3CD88DA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C05AAC"/>
    <w:multiLevelType w:val="hybridMultilevel"/>
    <w:tmpl w:val="6700E692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7C1F76FC"/>
    <w:multiLevelType w:val="hybridMultilevel"/>
    <w:tmpl w:val="40BCF550"/>
    <w:lvl w:ilvl="0" w:tplc="3A6A69F4">
      <w:numFmt w:val="bullet"/>
      <w:lvlText w:val=""/>
      <w:lvlJc w:val="left"/>
      <w:pPr>
        <w:ind w:left="360" w:hanging="360"/>
      </w:pPr>
      <w:rPr>
        <w:rFonts w:ascii="Wingdings" w:eastAsia="PMingLiU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498931884">
    <w:abstractNumId w:val="10"/>
  </w:num>
  <w:num w:numId="2" w16cid:durableId="271523662">
    <w:abstractNumId w:val="13"/>
  </w:num>
  <w:num w:numId="3" w16cid:durableId="546794272">
    <w:abstractNumId w:val="0"/>
    <w:lvlOverride w:ilvl="0">
      <w:startOverride w:val="1"/>
      <w:lvl w:ilvl="0">
        <w:start w:val="1"/>
        <w:numFmt w:val="lowerLetter"/>
        <w:lvlText w:val="%1."/>
        <w:lvlJc w:val="left"/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</w:num>
  <w:num w:numId="4" w16cid:durableId="1659655664">
    <w:abstractNumId w:val="0"/>
    <w:lvlOverride w:ilvl="0">
      <w:lvl w:ilvl="0">
        <w:numFmt w:val="lowerLetter"/>
        <w:lvlText w:val="%1.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</w:num>
  <w:num w:numId="5" w16cid:durableId="491260374">
    <w:abstractNumId w:val="0"/>
    <w:lvlOverride w:ilvl="0">
      <w:lvl w:ilvl="0">
        <w:numFmt w:val="lowerLetter"/>
        <w:lvlText w:val="%1.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</w:num>
  <w:num w:numId="6" w16cid:durableId="74593929">
    <w:abstractNumId w:val="4"/>
  </w:num>
  <w:num w:numId="7" w16cid:durableId="815562647">
    <w:abstractNumId w:val="8"/>
  </w:num>
  <w:num w:numId="8" w16cid:durableId="204686296">
    <w:abstractNumId w:val="19"/>
  </w:num>
  <w:num w:numId="9" w16cid:durableId="1782451605">
    <w:abstractNumId w:val="5"/>
  </w:num>
  <w:num w:numId="10" w16cid:durableId="615403080">
    <w:abstractNumId w:val="14"/>
  </w:num>
  <w:num w:numId="11" w16cid:durableId="1103498547">
    <w:abstractNumId w:val="22"/>
  </w:num>
  <w:num w:numId="12" w16cid:durableId="1508060768">
    <w:abstractNumId w:val="7"/>
  </w:num>
  <w:num w:numId="13" w16cid:durableId="736128713">
    <w:abstractNumId w:val="20"/>
  </w:num>
  <w:num w:numId="14" w16cid:durableId="685254148">
    <w:abstractNumId w:val="21"/>
  </w:num>
  <w:num w:numId="15" w16cid:durableId="1481656348">
    <w:abstractNumId w:val="2"/>
  </w:num>
  <w:num w:numId="16" w16cid:durableId="721558845">
    <w:abstractNumId w:val="9"/>
  </w:num>
  <w:num w:numId="17" w16cid:durableId="1190797311">
    <w:abstractNumId w:val="23"/>
  </w:num>
  <w:num w:numId="18" w16cid:durableId="1228757672">
    <w:abstractNumId w:val="16"/>
  </w:num>
  <w:num w:numId="19" w16cid:durableId="41634049">
    <w:abstractNumId w:val="6"/>
  </w:num>
  <w:num w:numId="20" w16cid:durableId="1904176050">
    <w:abstractNumId w:val="15"/>
  </w:num>
  <w:num w:numId="21" w16cid:durableId="1384987749">
    <w:abstractNumId w:val="17"/>
  </w:num>
  <w:num w:numId="22" w16cid:durableId="1774864363">
    <w:abstractNumId w:val="1"/>
  </w:num>
  <w:num w:numId="23" w16cid:durableId="814951774">
    <w:abstractNumId w:val="11"/>
  </w:num>
  <w:num w:numId="24" w16cid:durableId="490217215">
    <w:abstractNumId w:val="18"/>
  </w:num>
  <w:num w:numId="25" w16cid:durableId="2076050200">
    <w:abstractNumId w:val="12"/>
  </w:num>
  <w:num w:numId="26" w16cid:durableId="17044022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SystemFonts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en-US" w:vendorID="64" w:dllVersion="4096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1213"/>
    <w:rsid w:val="00001DA4"/>
    <w:rsid w:val="00004465"/>
    <w:rsid w:val="00006535"/>
    <w:rsid w:val="00006668"/>
    <w:rsid w:val="00006D7E"/>
    <w:rsid w:val="00007AB5"/>
    <w:rsid w:val="000107E7"/>
    <w:rsid w:val="0001083C"/>
    <w:rsid w:val="00013448"/>
    <w:rsid w:val="000158B1"/>
    <w:rsid w:val="00017402"/>
    <w:rsid w:val="00017B35"/>
    <w:rsid w:val="00023AA6"/>
    <w:rsid w:val="000245BF"/>
    <w:rsid w:val="00034C14"/>
    <w:rsid w:val="00035833"/>
    <w:rsid w:val="0003618E"/>
    <w:rsid w:val="00036FCD"/>
    <w:rsid w:val="000441AA"/>
    <w:rsid w:val="000447A9"/>
    <w:rsid w:val="00052E0C"/>
    <w:rsid w:val="00053827"/>
    <w:rsid w:val="00056926"/>
    <w:rsid w:val="000611EF"/>
    <w:rsid w:val="000648B3"/>
    <w:rsid w:val="00065347"/>
    <w:rsid w:val="0006579D"/>
    <w:rsid w:val="00070E66"/>
    <w:rsid w:val="00073775"/>
    <w:rsid w:val="000739F4"/>
    <w:rsid w:val="00073D03"/>
    <w:rsid w:val="00074969"/>
    <w:rsid w:val="00075C0D"/>
    <w:rsid w:val="00076AC1"/>
    <w:rsid w:val="000842BA"/>
    <w:rsid w:val="000867B2"/>
    <w:rsid w:val="000913B0"/>
    <w:rsid w:val="00091539"/>
    <w:rsid w:val="000934B9"/>
    <w:rsid w:val="000940D4"/>
    <w:rsid w:val="0009460C"/>
    <w:rsid w:val="00094EF7"/>
    <w:rsid w:val="00095C69"/>
    <w:rsid w:val="00096E3D"/>
    <w:rsid w:val="000A6EF6"/>
    <w:rsid w:val="000B3D00"/>
    <w:rsid w:val="000B4EE8"/>
    <w:rsid w:val="000B5146"/>
    <w:rsid w:val="000B7FD7"/>
    <w:rsid w:val="000C07B7"/>
    <w:rsid w:val="000C0B95"/>
    <w:rsid w:val="000C118F"/>
    <w:rsid w:val="000C2C60"/>
    <w:rsid w:val="000C4046"/>
    <w:rsid w:val="000C45EA"/>
    <w:rsid w:val="000C45FF"/>
    <w:rsid w:val="000C4615"/>
    <w:rsid w:val="000D0EDE"/>
    <w:rsid w:val="000D22B0"/>
    <w:rsid w:val="000D27EA"/>
    <w:rsid w:val="000D52DD"/>
    <w:rsid w:val="000E0C56"/>
    <w:rsid w:val="000E4B8E"/>
    <w:rsid w:val="000E557F"/>
    <w:rsid w:val="000E6350"/>
    <w:rsid w:val="000E7165"/>
    <w:rsid w:val="000E7A53"/>
    <w:rsid w:val="000F3BC5"/>
    <w:rsid w:val="000F7B6A"/>
    <w:rsid w:val="000F7CBE"/>
    <w:rsid w:val="000F7E94"/>
    <w:rsid w:val="00102E91"/>
    <w:rsid w:val="00106374"/>
    <w:rsid w:val="00107EA4"/>
    <w:rsid w:val="00113219"/>
    <w:rsid w:val="001134CD"/>
    <w:rsid w:val="001150FB"/>
    <w:rsid w:val="00115AA4"/>
    <w:rsid w:val="00121221"/>
    <w:rsid w:val="0012481C"/>
    <w:rsid w:val="00124F53"/>
    <w:rsid w:val="00126CCD"/>
    <w:rsid w:val="00127815"/>
    <w:rsid w:val="00132892"/>
    <w:rsid w:val="001329BF"/>
    <w:rsid w:val="00137AB0"/>
    <w:rsid w:val="001401BE"/>
    <w:rsid w:val="00144B56"/>
    <w:rsid w:val="00145A96"/>
    <w:rsid w:val="001517C6"/>
    <w:rsid w:val="00153E39"/>
    <w:rsid w:val="001553EB"/>
    <w:rsid w:val="001614B8"/>
    <w:rsid w:val="001620F8"/>
    <w:rsid w:val="0016217E"/>
    <w:rsid w:val="00162D5F"/>
    <w:rsid w:val="0016770A"/>
    <w:rsid w:val="00167C74"/>
    <w:rsid w:val="00167EF5"/>
    <w:rsid w:val="001732D5"/>
    <w:rsid w:val="00176985"/>
    <w:rsid w:val="0018089D"/>
    <w:rsid w:val="00180B5B"/>
    <w:rsid w:val="00182DAE"/>
    <w:rsid w:val="00186D59"/>
    <w:rsid w:val="001870FB"/>
    <w:rsid w:val="00191CF3"/>
    <w:rsid w:val="00195777"/>
    <w:rsid w:val="00197991"/>
    <w:rsid w:val="001A032C"/>
    <w:rsid w:val="001A18C1"/>
    <w:rsid w:val="001A3690"/>
    <w:rsid w:val="001A4690"/>
    <w:rsid w:val="001A5D7B"/>
    <w:rsid w:val="001A6A3F"/>
    <w:rsid w:val="001B0287"/>
    <w:rsid w:val="001B057F"/>
    <w:rsid w:val="001B25AE"/>
    <w:rsid w:val="001B65A2"/>
    <w:rsid w:val="001B7469"/>
    <w:rsid w:val="001B7B3E"/>
    <w:rsid w:val="001C0119"/>
    <w:rsid w:val="001C0166"/>
    <w:rsid w:val="001C055B"/>
    <w:rsid w:val="001C1678"/>
    <w:rsid w:val="001C6E7F"/>
    <w:rsid w:val="001D0134"/>
    <w:rsid w:val="001D3A00"/>
    <w:rsid w:val="001D463D"/>
    <w:rsid w:val="001D4798"/>
    <w:rsid w:val="001E1D83"/>
    <w:rsid w:val="001E2E52"/>
    <w:rsid w:val="001E35E5"/>
    <w:rsid w:val="001E64A9"/>
    <w:rsid w:val="001E7C5F"/>
    <w:rsid w:val="001F337F"/>
    <w:rsid w:val="001F4582"/>
    <w:rsid w:val="001F61B1"/>
    <w:rsid w:val="002000F7"/>
    <w:rsid w:val="00202DC5"/>
    <w:rsid w:val="00203729"/>
    <w:rsid w:val="00203B43"/>
    <w:rsid w:val="00206D9E"/>
    <w:rsid w:val="00207641"/>
    <w:rsid w:val="00210334"/>
    <w:rsid w:val="00211F72"/>
    <w:rsid w:val="00212FA9"/>
    <w:rsid w:val="0021397B"/>
    <w:rsid w:val="002149B1"/>
    <w:rsid w:val="00215149"/>
    <w:rsid w:val="00215C6C"/>
    <w:rsid w:val="00216C07"/>
    <w:rsid w:val="002200CB"/>
    <w:rsid w:val="00220D94"/>
    <w:rsid w:val="0022246E"/>
    <w:rsid w:val="00223745"/>
    <w:rsid w:val="0022399A"/>
    <w:rsid w:val="002240F0"/>
    <w:rsid w:val="00224A01"/>
    <w:rsid w:val="00224A16"/>
    <w:rsid w:val="0022691C"/>
    <w:rsid w:val="0022711A"/>
    <w:rsid w:val="00230175"/>
    <w:rsid w:val="00232A37"/>
    <w:rsid w:val="00233D18"/>
    <w:rsid w:val="00234523"/>
    <w:rsid w:val="00234A17"/>
    <w:rsid w:val="00234BE3"/>
    <w:rsid w:val="0023521B"/>
    <w:rsid w:val="00236491"/>
    <w:rsid w:val="002436FE"/>
    <w:rsid w:val="0024657E"/>
    <w:rsid w:val="002564DB"/>
    <w:rsid w:val="00256523"/>
    <w:rsid w:val="00256635"/>
    <w:rsid w:val="002606A0"/>
    <w:rsid w:val="00264C1E"/>
    <w:rsid w:val="00267CF9"/>
    <w:rsid w:val="002701C5"/>
    <w:rsid w:val="00270298"/>
    <w:rsid w:val="00273881"/>
    <w:rsid w:val="002811B1"/>
    <w:rsid w:val="00281D8F"/>
    <w:rsid w:val="00283D02"/>
    <w:rsid w:val="00290304"/>
    <w:rsid w:val="002905E4"/>
    <w:rsid w:val="00291164"/>
    <w:rsid w:val="0029194A"/>
    <w:rsid w:val="002920A6"/>
    <w:rsid w:val="00296937"/>
    <w:rsid w:val="002A472A"/>
    <w:rsid w:val="002A5EE6"/>
    <w:rsid w:val="002B23FA"/>
    <w:rsid w:val="002B25BD"/>
    <w:rsid w:val="002B7F66"/>
    <w:rsid w:val="002C1A08"/>
    <w:rsid w:val="002C2794"/>
    <w:rsid w:val="002C2AB2"/>
    <w:rsid w:val="002C3B4F"/>
    <w:rsid w:val="002C57AB"/>
    <w:rsid w:val="002C6574"/>
    <w:rsid w:val="002C76DE"/>
    <w:rsid w:val="002D0AB8"/>
    <w:rsid w:val="002D5D2B"/>
    <w:rsid w:val="002E1505"/>
    <w:rsid w:val="002E1A60"/>
    <w:rsid w:val="002E4A5B"/>
    <w:rsid w:val="002E7035"/>
    <w:rsid w:val="002F0AB6"/>
    <w:rsid w:val="002F3314"/>
    <w:rsid w:val="002F73F1"/>
    <w:rsid w:val="003019C8"/>
    <w:rsid w:val="00302360"/>
    <w:rsid w:val="003026FA"/>
    <w:rsid w:val="00305F68"/>
    <w:rsid w:val="00306AD0"/>
    <w:rsid w:val="0031056C"/>
    <w:rsid w:val="003118E0"/>
    <w:rsid w:val="00312F5A"/>
    <w:rsid w:val="003206CC"/>
    <w:rsid w:val="00321741"/>
    <w:rsid w:val="00321D71"/>
    <w:rsid w:val="003231DF"/>
    <w:rsid w:val="00330573"/>
    <w:rsid w:val="00334242"/>
    <w:rsid w:val="003348CD"/>
    <w:rsid w:val="0033533B"/>
    <w:rsid w:val="003404CF"/>
    <w:rsid w:val="00340EE5"/>
    <w:rsid w:val="00342108"/>
    <w:rsid w:val="003433C7"/>
    <w:rsid w:val="003470BE"/>
    <w:rsid w:val="00350FF0"/>
    <w:rsid w:val="00353B8B"/>
    <w:rsid w:val="00357526"/>
    <w:rsid w:val="0036152E"/>
    <w:rsid w:val="00361B79"/>
    <w:rsid w:val="0036207D"/>
    <w:rsid w:val="003620FA"/>
    <w:rsid w:val="0037201B"/>
    <w:rsid w:val="00372698"/>
    <w:rsid w:val="003728F8"/>
    <w:rsid w:val="003737B4"/>
    <w:rsid w:val="00374244"/>
    <w:rsid w:val="00376599"/>
    <w:rsid w:val="00381BF7"/>
    <w:rsid w:val="00385854"/>
    <w:rsid w:val="00385C9D"/>
    <w:rsid w:val="00386DC2"/>
    <w:rsid w:val="00387A6B"/>
    <w:rsid w:val="003909CE"/>
    <w:rsid w:val="00393330"/>
    <w:rsid w:val="00393358"/>
    <w:rsid w:val="003934C5"/>
    <w:rsid w:val="0039355E"/>
    <w:rsid w:val="00395D92"/>
    <w:rsid w:val="003A089C"/>
    <w:rsid w:val="003A50E6"/>
    <w:rsid w:val="003A5DC8"/>
    <w:rsid w:val="003B15BB"/>
    <w:rsid w:val="003B17B9"/>
    <w:rsid w:val="003B47E5"/>
    <w:rsid w:val="003C2D58"/>
    <w:rsid w:val="003D161C"/>
    <w:rsid w:val="003D1920"/>
    <w:rsid w:val="003D3128"/>
    <w:rsid w:val="003D4ABA"/>
    <w:rsid w:val="003D6160"/>
    <w:rsid w:val="003D69A8"/>
    <w:rsid w:val="003E11AE"/>
    <w:rsid w:val="003E47BC"/>
    <w:rsid w:val="003E47FE"/>
    <w:rsid w:val="003F11D2"/>
    <w:rsid w:val="003F122A"/>
    <w:rsid w:val="003F238F"/>
    <w:rsid w:val="003F6DFA"/>
    <w:rsid w:val="003F7D90"/>
    <w:rsid w:val="004034E7"/>
    <w:rsid w:val="00411407"/>
    <w:rsid w:val="0041179F"/>
    <w:rsid w:val="00413C0E"/>
    <w:rsid w:val="00417D99"/>
    <w:rsid w:val="004204F9"/>
    <w:rsid w:val="004210A4"/>
    <w:rsid w:val="004215EB"/>
    <w:rsid w:val="004234DB"/>
    <w:rsid w:val="00435B91"/>
    <w:rsid w:val="00435E20"/>
    <w:rsid w:val="0044072F"/>
    <w:rsid w:val="00441461"/>
    <w:rsid w:val="00442A60"/>
    <w:rsid w:val="00442EE1"/>
    <w:rsid w:val="00443EE2"/>
    <w:rsid w:val="00443F98"/>
    <w:rsid w:val="004452A8"/>
    <w:rsid w:val="0044685E"/>
    <w:rsid w:val="00446E3D"/>
    <w:rsid w:val="0044731A"/>
    <w:rsid w:val="00450900"/>
    <w:rsid w:val="00452798"/>
    <w:rsid w:val="00456684"/>
    <w:rsid w:val="004633BE"/>
    <w:rsid w:val="0046347C"/>
    <w:rsid w:val="004635C7"/>
    <w:rsid w:val="004656A9"/>
    <w:rsid w:val="00471596"/>
    <w:rsid w:val="00473FED"/>
    <w:rsid w:val="004763B4"/>
    <w:rsid w:val="004765E9"/>
    <w:rsid w:val="00480BEE"/>
    <w:rsid w:val="00481664"/>
    <w:rsid w:val="004827C1"/>
    <w:rsid w:val="004840DF"/>
    <w:rsid w:val="00484D40"/>
    <w:rsid w:val="00485DF8"/>
    <w:rsid w:val="004909A7"/>
    <w:rsid w:val="00491E31"/>
    <w:rsid w:val="00492A01"/>
    <w:rsid w:val="00492F0F"/>
    <w:rsid w:val="0049384A"/>
    <w:rsid w:val="00495402"/>
    <w:rsid w:val="004A008B"/>
    <w:rsid w:val="004A03BE"/>
    <w:rsid w:val="004A2D23"/>
    <w:rsid w:val="004A3FA4"/>
    <w:rsid w:val="004A5318"/>
    <w:rsid w:val="004A7517"/>
    <w:rsid w:val="004B126E"/>
    <w:rsid w:val="004B2930"/>
    <w:rsid w:val="004B4BE1"/>
    <w:rsid w:val="004B5ADE"/>
    <w:rsid w:val="004B71F8"/>
    <w:rsid w:val="004B7EB3"/>
    <w:rsid w:val="004C008B"/>
    <w:rsid w:val="004C01DE"/>
    <w:rsid w:val="004C18D2"/>
    <w:rsid w:val="004C25AF"/>
    <w:rsid w:val="004C2798"/>
    <w:rsid w:val="004C5219"/>
    <w:rsid w:val="004C5C9C"/>
    <w:rsid w:val="004C6122"/>
    <w:rsid w:val="004D2F2E"/>
    <w:rsid w:val="004D4765"/>
    <w:rsid w:val="004D5C37"/>
    <w:rsid w:val="004E0A39"/>
    <w:rsid w:val="004E13BD"/>
    <w:rsid w:val="004E2AEA"/>
    <w:rsid w:val="004E644B"/>
    <w:rsid w:val="004F2655"/>
    <w:rsid w:val="004F48A6"/>
    <w:rsid w:val="004F7FE7"/>
    <w:rsid w:val="00500419"/>
    <w:rsid w:val="00502093"/>
    <w:rsid w:val="00503946"/>
    <w:rsid w:val="00506182"/>
    <w:rsid w:val="0050633C"/>
    <w:rsid w:val="0050682D"/>
    <w:rsid w:val="00507625"/>
    <w:rsid w:val="005078B0"/>
    <w:rsid w:val="00511C0A"/>
    <w:rsid w:val="0051257E"/>
    <w:rsid w:val="00512630"/>
    <w:rsid w:val="005139C7"/>
    <w:rsid w:val="0051521A"/>
    <w:rsid w:val="00516F26"/>
    <w:rsid w:val="00517CFA"/>
    <w:rsid w:val="00520581"/>
    <w:rsid w:val="00520973"/>
    <w:rsid w:val="005217E2"/>
    <w:rsid w:val="00521B6E"/>
    <w:rsid w:val="00523628"/>
    <w:rsid w:val="00525D78"/>
    <w:rsid w:val="00525E56"/>
    <w:rsid w:val="00533EEB"/>
    <w:rsid w:val="0054190C"/>
    <w:rsid w:val="00542857"/>
    <w:rsid w:val="005433B9"/>
    <w:rsid w:val="00546D85"/>
    <w:rsid w:val="00551434"/>
    <w:rsid w:val="00551CEE"/>
    <w:rsid w:val="0055287D"/>
    <w:rsid w:val="005529AE"/>
    <w:rsid w:val="00553F9B"/>
    <w:rsid w:val="00555971"/>
    <w:rsid w:val="0055718A"/>
    <w:rsid w:val="005576F7"/>
    <w:rsid w:val="00560873"/>
    <w:rsid w:val="005629CF"/>
    <w:rsid w:val="0056423C"/>
    <w:rsid w:val="00564258"/>
    <w:rsid w:val="005658C2"/>
    <w:rsid w:val="00565BC4"/>
    <w:rsid w:val="00565D1A"/>
    <w:rsid w:val="0057403F"/>
    <w:rsid w:val="00576F5D"/>
    <w:rsid w:val="0057725A"/>
    <w:rsid w:val="00577A07"/>
    <w:rsid w:val="0058284D"/>
    <w:rsid w:val="00585298"/>
    <w:rsid w:val="00587CBB"/>
    <w:rsid w:val="00594A54"/>
    <w:rsid w:val="00594FCB"/>
    <w:rsid w:val="00595C5F"/>
    <w:rsid w:val="005A1961"/>
    <w:rsid w:val="005A199B"/>
    <w:rsid w:val="005A22A2"/>
    <w:rsid w:val="005A23DB"/>
    <w:rsid w:val="005A27F1"/>
    <w:rsid w:val="005A2B92"/>
    <w:rsid w:val="005A2CEB"/>
    <w:rsid w:val="005A4E1B"/>
    <w:rsid w:val="005A5DCD"/>
    <w:rsid w:val="005A6FF9"/>
    <w:rsid w:val="005B4341"/>
    <w:rsid w:val="005B4C9A"/>
    <w:rsid w:val="005B6004"/>
    <w:rsid w:val="005B66A0"/>
    <w:rsid w:val="005C3972"/>
    <w:rsid w:val="005C4575"/>
    <w:rsid w:val="005C53CA"/>
    <w:rsid w:val="005C5978"/>
    <w:rsid w:val="005C72AD"/>
    <w:rsid w:val="005D36E2"/>
    <w:rsid w:val="005D5D09"/>
    <w:rsid w:val="005E0DA9"/>
    <w:rsid w:val="005E17A5"/>
    <w:rsid w:val="005F00F8"/>
    <w:rsid w:val="005F0665"/>
    <w:rsid w:val="005F1687"/>
    <w:rsid w:val="005F5B52"/>
    <w:rsid w:val="005F5DF2"/>
    <w:rsid w:val="005F7825"/>
    <w:rsid w:val="006015CB"/>
    <w:rsid w:val="00602932"/>
    <w:rsid w:val="0060351D"/>
    <w:rsid w:val="00603E1A"/>
    <w:rsid w:val="00606778"/>
    <w:rsid w:val="00610E78"/>
    <w:rsid w:val="0061174F"/>
    <w:rsid w:val="006127EF"/>
    <w:rsid w:val="00612C54"/>
    <w:rsid w:val="00615026"/>
    <w:rsid w:val="00621A33"/>
    <w:rsid w:val="006241BB"/>
    <w:rsid w:val="0062750B"/>
    <w:rsid w:val="00633EE8"/>
    <w:rsid w:val="00636F02"/>
    <w:rsid w:val="00642997"/>
    <w:rsid w:val="006438D9"/>
    <w:rsid w:val="00644146"/>
    <w:rsid w:val="00646132"/>
    <w:rsid w:val="00646F4A"/>
    <w:rsid w:val="00650A2C"/>
    <w:rsid w:val="00651023"/>
    <w:rsid w:val="0065223A"/>
    <w:rsid w:val="00654257"/>
    <w:rsid w:val="00654A91"/>
    <w:rsid w:val="00656E86"/>
    <w:rsid w:val="00660B70"/>
    <w:rsid w:val="00660C6A"/>
    <w:rsid w:val="00665232"/>
    <w:rsid w:val="00666528"/>
    <w:rsid w:val="00671958"/>
    <w:rsid w:val="00675DA2"/>
    <w:rsid w:val="00676769"/>
    <w:rsid w:val="00676F80"/>
    <w:rsid w:val="00682FB4"/>
    <w:rsid w:val="00687DD8"/>
    <w:rsid w:val="00687F82"/>
    <w:rsid w:val="00694455"/>
    <w:rsid w:val="00694E2B"/>
    <w:rsid w:val="0069597F"/>
    <w:rsid w:val="00696E70"/>
    <w:rsid w:val="006A1946"/>
    <w:rsid w:val="006A36CE"/>
    <w:rsid w:val="006A6284"/>
    <w:rsid w:val="006A7EEF"/>
    <w:rsid w:val="006B2925"/>
    <w:rsid w:val="006B3AE1"/>
    <w:rsid w:val="006B4BF8"/>
    <w:rsid w:val="006C4F21"/>
    <w:rsid w:val="006C65F7"/>
    <w:rsid w:val="006D4DE8"/>
    <w:rsid w:val="006D5155"/>
    <w:rsid w:val="006D6D21"/>
    <w:rsid w:val="006E1B66"/>
    <w:rsid w:val="006E5187"/>
    <w:rsid w:val="006E59C5"/>
    <w:rsid w:val="006E70D5"/>
    <w:rsid w:val="006E7587"/>
    <w:rsid w:val="006F44CA"/>
    <w:rsid w:val="006F7F73"/>
    <w:rsid w:val="0070070C"/>
    <w:rsid w:val="0070429E"/>
    <w:rsid w:val="0071345C"/>
    <w:rsid w:val="007142B3"/>
    <w:rsid w:val="0071690A"/>
    <w:rsid w:val="007242EA"/>
    <w:rsid w:val="0072638B"/>
    <w:rsid w:val="00732C0F"/>
    <w:rsid w:val="00736C50"/>
    <w:rsid w:val="0074035F"/>
    <w:rsid w:val="007407F9"/>
    <w:rsid w:val="007409F9"/>
    <w:rsid w:val="00742211"/>
    <w:rsid w:val="0074497B"/>
    <w:rsid w:val="00745E5B"/>
    <w:rsid w:val="00746C7C"/>
    <w:rsid w:val="00746F2C"/>
    <w:rsid w:val="00747F03"/>
    <w:rsid w:val="0075402A"/>
    <w:rsid w:val="0075507A"/>
    <w:rsid w:val="00757803"/>
    <w:rsid w:val="00760E76"/>
    <w:rsid w:val="007614C7"/>
    <w:rsid w:val="00762ADB"/>
    <w:rsid w:val="00763F04"/>
    <w:rsid w:val="00764AA9"/>
    <w:rsid w:val="00766D4A"/>
    <w:rsid w:val="00772536"/>
    <w:rsid w:val="00772BBD"/>
    <w:rsid w:val="00774388"/>
    <w:rsid w:val="00776981"/>
    <w:rsid w:val="00780F32"/>
    <w:rsid w:val="007851CE"/>
    <w:rsid w:val="007869F7"/>
    <w:rsid w:val="0078787C"/>
    <w:rsid w:val="00791DD0"/>
    <w:rsid w:val="007938A5"/>
    <w:rsid w:val="007955EA"/>
    <w:rsid w:val="007963FF"/>
    <w:rsid w:val="007968A3"/>
    <w:rsid w:val="0079693B"/>
    <w:rsid w:val="007A30D9"/>
    <w:rsid w:val="007A381F"/>
    <w:rsid w:val="007A472A"/>
    <w:rsid w:val="007A6243"/>
    <w:rsid w:val="007A6491"/>
    <w:rsid w:val="007B24E6"/>
    <w:rsid w:val="007B69E8"/>
    <w:rsid w:val="007C1B52"/>
    <w:rsid w:val="007C3BEA"/>
    <w:rsid w:val="007C6015"/>
    <w:rsid w:val="007D0940"/>
    <w:rsid w:val="007D0B04"/>
    <w:rsid w:val="007D14F7"/>
    <w:rsid w:val="007D3BEF"/>
    <w:rsid w:val="007D404C"/>
    <w:rsid w:val="007E23DB"/>
    <w:rsid w:val="007E2496"/>
    <w:rsid w:val="007E3A76"/>
    <w:rsid w:val="007E45AC"/>
    <w:rsid w:val="007E4A03"/>
    <w:rsid w:val="007E5973"/>
    <w:rsid w:val="007F6772"/>
    <w:rsid w:val="007F7654"/>
    <w:rsid w:val="0080085B"/>
    <w:rsid w:val="00800E70"/>
    <w:rsid w:val="00811434"/>
    <w:rsid w:val="00811884"/>
    <w:rsid w:val="0081284E"/>
    <w:rsid w:val="008149EB"/>
    <w:rsid w:val="00822605"/>
    <w:rsid w:val="00823260"/>
    <w:rsid w:val="0083386C"/>
    <w:rsid w:val="00837579"/>
    <w:rsid w:val="00841F1A"/>
    <w:rsid w:val="00845B96"/>
    <w:rsid w:val="00847CC1"/>
    <w:rsid w:val="0085113E"/>
    <w:rsid w:val="00851A27"/>
    <w:rsid w:val="00860412"/>
    <w:rsid w:val="008641C6"/>
    <w:rsid w:val="008656DD"/>
    <w:rsid w:val="00880A5B"/>
    <w:rsid w:val="00884B18"/>
    <w:rsid w:val="008935D1"/>
    <w:rsid w:val="0089784A"/>
    <w:rsid w:val="008A7C38"/>
    <w:rsid w:val="008B1F85"/>
    <w:rsid w:val="008B2C90"/>
    <w:rsid w:val="008B4BD0"/>
    <w:rsid w:val="008B5656"/>
    <w:rsid w:val="008C4857"/>
    <w:rsid w:val="008C5146"/>
    <w:rsid w:val="008C5861"/>
    <w:rsid w:val="008D0F57"/>
    <w:rsid w:val="008D118A"/>
    <w:rsid w:val="008D4C9E"/>
    <w:rsid w:val="008D4ED0"/>
    <w:rsid w:val="008D5CF8"/>
    <w:rsid w:val="008D6E12"/>
    <w:rsid w:val="008E4355"/>
    <w:rsid w:val="008E4B13"/>
    <w:rsid w:val="008F11C0"/>
    <w:rsid w:val="008F3225"/>
    <w:rsid w:val="008F3EA0"/>
    <w:rsid w:val="008F5C52"/>
    <w:rsid w:val="008F7742"/>
    <w:rsid w:val="009046F3"/>
    <w:rsid w:val="009048F1"/>
    <w:rsid w:val="00905BAA"/>
    <w:rsid w:val="00905EBD"/>
    <w:rsid w:val="009062D0"/>
    <w:rsid w:val="00907D83"/>
    <w:rsid w:val="009116AA"/>
    <w:rsid w:val="00912872"/>
    <w:rsid w:val="00916D6F"/>
    <w:rsid w:val="00917BE5"/>
    <w:rsid w:val="009202CF"/>
    <w:rsid w:val="00920EC9"/>
    <w:rsid w:val="00920EF7"/>
    <w:rsid w:val="0092227C"/>
    <w:rsid w:val="009239FF"/>
    <w:rsid w:val="00924BDE"/>
    <w:rsid w:val="00927E69"/>
    <w:rsid w:val="00936086"/>
    <w:rsid w:val="00937120"/>
    <w:rsid w:val="009401AB"/>
    <w:rsid w:val="00940361"/>
    <w:rsid w:val="009433E5"/>
    <w:rsid w:val="0094388F"/>
    <w:rsid w:val="00943F26"/>
    <w:rsid w:val="009471CF"/>
    <w:rsid w:val="0094741A"/>
    <w:rsid w:val="00947AD1"/>
    <w:rsid w:val="0095481C"/>
    <w:rsid w:val="0095617C"/>
    <w:rsid w:val="00956E52"/>
    <w:rsid w:val="0095716F"/>
    <w:rsid w:val="00961473"/>
    <w:rsid w:val="00964BF0"/>
    <w:rsid w:val="00964F27"/>
    <w:rsid w:val="00971D25"/>
    <w:rsid w:val="0097343B"/>
    <w:rsid w:val="009746E5"/>
    <w:rsid w:val="0097541D"/>
    <w:rsid w:val="00976216"/>
    <w:rsid w:val="00977A9F"/>
    <w:rsid w:val="00980A33"/>
    <w:rsid w:val="0098254B"/>
    <w:rsid w:val="0098330C"/>
    <w:rsid w:val="0098352D"/>
    <w:rsid w:val="009850F0"/>
    <w:rsid w:val="0098513B"/>
    <w:rsid w:val="00985AE1"/>
    <w:rsid w:val="00986D83"/>
    <w:rsid w:val="00986E28"/>
    <w:rsid w:val="009919E0"/>
    <w:rsid w:val="00991FB1"/>
    <w:rsid w:val="00992F91"/>
    <w:rsid w:val="00993A3F"/>
    <w:rsid w:val="00996508"/>
    <w:rsid w:val="00997FF9"/>
    <w:rsid w:val="009A511D"/>
    <w:rsid w:val="009A5CB3"/>
    <w:rsid w:val="009A7505"/>
    <w:rsid w:val="009B05DB"/>
    <w:rsid w:val="009B2501"/>
    <w:rsid w:val="009B2A43"/>
    <w:rsid w:val="009B388F"/>
    <w:rsid w:val="009C1043"/>
    <w:rsid w:val="009C1729"/>
    <w:rsid w:val="009C6177"/>
    <w:rsid w:val="009D03AD"/>
    <w:rsid w:val="009D45D0"/>
    <w:rsid w:val="009E1818"/>
    <w:rsid w:val="009E1851"/>
    <w:rsid w:val="009E24B1"/>
    <w:rsid w:val="009E29E9"/>
    <w:rsid w:val="009E384F"/>
    <w:rsid w:val="009E7C7B"/>
    <w:rsid w:val="009F0A2B"/>
    <w:rsid w:val="009F1508"/>
    <w:rsid w:val="009F2483"/>
    <w:rsid w:val="009F3AFF"/>
    <w:rsid w:val="009F4580"/>
    <w:rsid w:val="009F4DB5"/>
    <w:rsid w:val="009F4E12"/>
    <w:rsid w:val="009F63F9"/>
    <w:rsid w:val="009F6B08"/>
    <w:rsid w:val="00A01EFC"/>
    <w:rsid w:val="00A040FC"/>
    <w:rsid w:val="00A11168"/>
    <w:rsid w:val="00A11F34"/>
    <w:rsid w:val="00A12716"/>
    <w:rsid w:val="00A131DC"/>
    <w:rsid w:val="00A14F95"/>
    <w:rsid w:val="00A2247D"/>
    <w:rsid w:val="00A22E9C"/>
    <w:rsid w:val="00A23A92"/>
    <w:rsid w:val="00A23FD5"/>
    <w:rsid w:val="00A243F2"/>
    <w:rsid w:val="00A266A9"/>
    <w:rsid w:val="00A26C32"/>
    <w:rsid w:val="00A304FF"/>
    <w:rsid w:val="00A31E2C"/>
    <w:rsid w:val="00A325FA"/>
    <w:rsid w:val="00A32798"/>
    <w:rsid w:val="00A33220"/>
    <w:rsid w:val="00A33D3E"/>
    <w:rsid w:val="00A357F6"/>
    <w:rsid w:val="00A358A6"/>
    <w:rsid w:val="00A3633C"/>
    <w:rsid w:val="00A40912"/>
    <w:rsid w:val="00A41F59"/>
    <w:rsid w:val="00A449C7"/>
    <w:rsid w:val="00A47FEE"/>
    <w:rsid w:val="00A506F4"/>
    <w:rsid w:val="00A5324C"/>
    <w:rsid w:val="00A53F77"/>
    <w:rsid w:val="00A63AFE"/>
    <w:rsid w:val="00A6415F"/>
    <w:rsid w:val="00A64A72"/>
    <w:rsid w:val="00A64E37"/>
    <w:rsid w:val="00A661F9"/>
    <w:rsid w:val="00A71EA9"/>
    <w:rsid w:val="00A7487D"/>
    <w:rsid w:val="00A75295"/>
    <w:rsid w:val="00A8034D"/>
    <w:rsid w:val="00A83491"/>
    <w:rsid w:val="00A87121"/>
    <w:rsid w:val="00A87E8F"/>
    <w:rsid w:val="00A9365F"/>
    <w:rsid w:val="00A93745"/>
    <w:rsid w:val="00A97EB0"/>
    <w:rsid w:val="00AA083A"/>
    <w:rsid w:val="00AA2089"/>
    <w:rsid w:val="00AB1F84"/>
    <w:rsid w:val="00AB4924"/>
    <w:rsid w:val="00AB4F23"/>
    <w:rsid w:val="00AC0349"/>
    <w:rsid w:val="00AC2412"/>
    <w:rsid w:val="00AC25CA"/>
    <w:rsid w:val="00AC60F4"/>
    <w:rsid w:val="00AD425D"/>
    <w:rsid w:val="00AD5F28"/>
    <w:rsid w:val="00AD7D5E"/>
    <w:rsid w:val="00AD7F28"/>
    <w:rsid w:val="00AE53BB"/>
    <w:rsid w:val="00AF0106"/>
    <w:rsid w:val="00AF0DB0"/>
    <w:rsid w:val="00AF5F04"/>
    <w:rsid w:val="00AF6FB9"/>
    <w:rsid w:val="00B00AC5"/>
    <w:rsid w:val="00B00F82"/>
    <w:rsid w:val="00B035FD"/>
    <w:rsid w:val="00B039F9"/>
    <w:rsid w:val="00B10913"/>
    <w:rsid w:val="00B10C13"/>
    <w:rsid w:val="00B1307D"/>
    <w:rsid w:val="00B136E2"/>
    <w:rsid w:val="00B16152"/>
    <w:rsid w:val="00B1671C"/>
    <w:rsid w:val="00B21D55"/>
    <w:rsid w:val="00B22197"/>
    <w:rsid w:val="00B230BB"/>
    <w:rsid w:val="00B234CC"/>
    <w:rsid w:val="00B238BF"/>
    <w:rsid w:val="00B24461"/>
    <w:rsid w:val="00B245D1"/>
    <w:rsid w:val="00B2483D"/>
    <w:rsid w:val="00B27943"/>
    <w:rsid w:val="00B27A92"/>
    <w:rsid w:val="00B31155"/>
    <w:rsid w:val="00B328C8"/>
    <w:rsid w:val="00B450D0"/>
    <w:rsid w:val="00B45D13"/>
    <w:rsid w:val="00B477C7"/>
    <w:rsid w:val="00B53889"/>
    <w:rsid w:val="00B53AFE"/>
    <w:rsid w:val="00B54DCF"/>
    <w:rsid w:val="00B55043"/>
    <w:rsid w:val="00B5678B"/>
    <w:rsid w:val="00B61C99"/>
    <w:rsid w:val="00B62D95"/>
    <w:rsid w:val="00B656B5"/>
    <w:rsid w:val="00B65C4E"/>
    <w:rsid w:val="00B676B4"/>
    <w:rsid w:val="00B7205C"/>
    <w:rsid w:val="00B726CF"/>
    <w:rsid w:val="00B73D68"/>
    <w:rsid w:val="00B73E95"/>
    <w:rsid w:val="00B73FB8"/>
    <w:rsid w:val="00B75152"/>
    <w:rsid w:val="00B752EC"/>
    <w:rsid w:val="00B75695"/>
    <w:rsid w:val="00B776BE"/>
    <w:rsid w:val="00B80EB8"/>
    <w:rsid w:val="00B84D42"/>
    <w:rsid w:val="00B8628E"/>
    <w:rsid w:val="00B878A2"/>
    <w:rsid w:val="00B920ED"/>
    <w:rsid w:val="00B94663"/>
    <w:rsid w:val="00B969F8"/>
    <w:rsid w:val="00BA06A2"/>
    <w:rsid w:val="00BA0C37"/>
    <w:rsid w:val="00BA2028"/>
    <w:rsid w:val="00BA3132"/>
    <w:rsid w:val="00BA503C"/>
    <w:rsid w:val="00BA6E29"/>
    <w:rsid w:val="00BB1F72"/>
    <w:rsid w:val="00BC0640"/>
    <w:rsid w:val="00BC15D1"/>
    <w:rsid w:val="00BC24E8"/>
    <w:rsid w:val="00BC2A20"/>
    <w:rsid w:val="00BD37F6"/>
    <w:rsid w:val="00BD42DF"/>
    <w:rsid w:val="00BD6799"/>
    <w:rsid w:val="00BD7F82"/>
    <w:rsid w:val="00BE195D"/>
    <w:rsid w:val="00BE6D2F"/>
    <w:rsid w:val="00BE7509"/>
    <w:rsid w:val="00BF04A1"/>
    <w:rsid w:val="00BF1448"/>
    <w:rsid w:val="00BF2197"/>
    <w:rsid w:val="00BF38A4"/>
    <w:rsid w:val="00BF6383"/>
    <w:rsid w:val="00BF7598"/>
    <w:rsid w:val="00C033FF"/>
    <w:rsid w:val="00C06044"/>
    <w:rsid w:val="00C06C95"/>
    <w:rsid w:val="00C06F02"/>
    <w:rsid w:val="00C10E18"/>
    <w:rsid w:val="00C11B7D"/>
    <w:rsid w:val="00C1771A"/>
    <w:rsid w:val="00C208D5"/>
    <w:rsid w:val="00C216DE"/>
    <w:rsid w:val="00C22E20"/>
    <w:rsid w:val="00C23837"/>
    <w:rsid w:val="00C25123"/>
    <w:rsid w:val="00C27436"/>
    <w:rsid w:val="00C2796D"/>
    <w:rsid w:val="00C27C97"/>
    <w:rsid w:val="00C30A68"/>
    <w:rsid w:val="00C31527"/>
    <w:rsid w:val="00C37630"/>
    <w:rsid w:val="00C40ADB"/>
    <w:rsid w:val="00C40D1A"/>
    <w:rsid w:val="00C447CA"/>
    <w:rsid w:val="00C4480F"/>
    <w:rsid w:val="00C450C7"/>
    <w:rsid w:val="00C47372"/>
    <w:rsid w:val="00C53A4C"/>
    <w:rsid w:val="00C604FB"/>
    <w:rsid w:val="00C61139"/>
    <w:rsid w:val="00C63FA9"/>
    <w:rsid w:val="00C64EB3"/>
    <w:rsid w:val="00C72028"/>
    <w:rsid w:val="00C73137"/>
    <w:rsid w:val="00C748A7"/>
    <w:rsid w:val="00C81EA1"/>
    <w:rsid w:val="00C87450"/>
    <w:rsid w:val="00C957B9"/>
    <w:rsid w:val="00C95AD8"/>
    <w:rsid w:val="00C96CB9"/>
    <w:rsid w:val="00C9708A"/>
    <w:rsid w:val="00C97448"/>
    <w:rsid w:val="00CA4F7A"/>
    <w:rsid w:val="00CA55FB"/>
    <w:rsid w:val="00CB0D90"/>
    <w:rsid w:val="00CB1263"/>
    <w:rsid w:val="00CB5E4F"/>
    <w:rsid w:val="00CB636B"/>
    <w:rsid w:val="00CB6826"/>
    <w:rsid w:val="00CB784F"/>
    <w:rsid w:val="00CC1457"/>
    <w:rsid w:val="00CC680A"/>
    <w:rsid w:val="00CC7908"/>
    <w:rsid w:val="00CD2266"/>
    <w:rsid w:val="00CD2C1B"/>
    <w:rsid w:val="00CD3980"/>
    <w:rsid w:val="00CD6AF7"/>
    <w:rsid w:val="00CE2657"/>
    <w:rsid w:val="00CE3D12"/>
    <w:rsid w:val="00CE5D5D"/>
    <w:rsid w:val="00CE6264"/>
    <w:rsid w:val="00CF3F8E"/>
    <w:rsid w:val="00D05C8C"/>
    <w:rsid w:val="00D06835"/>
    <w:rsid w:val="00D06DEA"/>
    <w:rsid w:val="00D07402"/>
    <w:rsid w:val="00D07AA0"/>
    <w:rsid w:val="00D14C40"/>
    <w:rsid w:val="00D1701A"/>
    <w:rsid w:val="00D17389"/>
    <w:rsid w:val="00D17676"/>
    <w:rsid w:val="00D20D04"/>
    <w:rsid w:val="00D218D7"/>
    <w:rsid w:val="00D22CD9"/>
    <w:rsid w:val="00D23791"/>
    <w:rsid w:val="00D23ECF"/>
    <w:rsid w:val="00D252E0"/>
    <w:rsid w:val="00D31100"/>
    <w:rsid w:val="00D337C6"/>
    <w:rsid w:val="00D34666"/>
    <w:rsid w:val="00D35CA4"/>
    <w:rsid w:val="00D35E6C"/>
    <w:rsid w:val="00D36665"/>
    <w:rsid w:val="00D37138"/>
    <w:rsid w:val="00D37D16"/>
    <w:rsid w:val="00D40A23"/>
    <w:rsid w:val="00D43FBF"/>
    <w:rsid w:val="00D5342D"/>
    <w:rsid w:val="00D53E23"/>
    <w:rsid w:val="00D60FBF"/>
    <w:rsid w:val="00D61DE7"/>
    <w:rsid w:val="00D63B86"/>
    <w:rsid w:val="00D63C3C"/>
    <w:rsid w:val="00D641DC"/>
    <w:rsid w:val="00D65FBE"/>
    <w:rsid w:val="00D65FDF"/>
    <w:rsid w:val="00D66C72"/>
    <w:rsid w:val="00D67119"/>
    <w:rsid w:val="00D6753F"/>
    <w:rsid w:val="00D71AB2"/>
    <w:rsid w:val="00D803F4"/>
    <w:rsid w:val="00D84286"/>
    <w:rsid w:val="00D84678"/>
    <w:rsid w:val="00D85501"/>
    <w:rsid w:val="00D866EF"/>
    <w:rsid w:val="00D86937"/>
    <w:rsid w:val="00D86D52"/>
    <w:rsid w:val="00D96B54"/>
    <w:rsid w:val="00D9769A"/>
    <w:rsid w:val="00DA0B35"/>
    <w:rsid w:val="00DA6E29"/>
    <w:rsid w:val="00DA729B"/>
    <w:rsid w:val="00DB711A"/>
    <w:rsid w:val="00DB7FC2"/>
    <w:rsid w:val="00DC16B7"/>
    <w:rsid w:val="00DC5632"/>
    <w:rsid w:val="00DD05E7"/>
    <w:rsid w:val="00DD1E03"/>
    <w:rsid w:val="00DD6C25"/>
    <w:rsid w:val="00DD79A5"/>
    <w:rsid w:val="00DE1066"/>
    <w:rsid w:val="00DE1353"/>
    <w:rsid w:val="00DE1432"/>
    <w:rsid w:val="00DE3A49"/>
    <w:rsid w:val="00DE3ACB"/>
    <w:rsid w:val="00DE567F"/>
    <w:rsid w:val="00DF22E9"/>
    <w:rsid w:val="00DF3808"/>
    <w:rsid w:val="00DF38BA"/>
    <w:rsid w:val="00DF58D6"/>
    <w:rsid w:val="00DF66E4"/>
    <w:rsid w:val="00DF6ED5"/>
    <w:rsid w:val="00E02A6A"/>
    <w:rsid w:val="00E05AA9"/>
    <w:rsid w:val="00E06429"/>
    <w:rsid w:val="00E068ED"/>
    <w:rsid w:val="00E11705"/>
    <w:rsid w:val="00E14B09"/>
    <w:rsid w:val="00E23119"/>
    <w:rsid w:val="00E34505"/>
    <w:rsid w:val="00E363AF"/>
    <w:rsid w:val="00E408D6"/>
    <w:rsid w:val="00E408E4"/>
    <w:rsid w:val="00E436AD"/>
    <w:rsid w:val="00E460F4"/>
    <w:rsid w:val="00E46552"/>
    <w:rsid w:val="00E52B8C"/>
    <w:rsid w:val="00E561C4"/>
    <w:rsid w:val="00E57359"/>
    <w:rsid w:val="00E60925"/>
    <w:rsid w:val="00E61234"/>
    <w:rsid w:val="00E631DF"/>
    <w:rsid w:val="00E63FEC"/>
    <w:rsid w:val="00E65FD0"/>
    <w:rsid w:val="00E705C0"/>
    <w:rsid w:val="00E72F27"/>
    <w:rsid w:val="00E741F6"/>
    <w:rsid w:val="00E753CF"/>
    <w:rsid w:val="00E75FA5"/>
    <w:rsid w:val="00E77BAA"/>
    <w:rsid w:val="00E869C3"/>
    <w:rsid w:val="00E8708C"/>
    <w:rsid w:val="00E87788"/>
    <w:rsid w:val="00E90AF1"/>
    <w:rsid w:val="00E90DBA"/>
    <w:rsid w:val="00E96DD6"/>
    <w:rsid w:val="00EA5D00"/>
    <w:rsid w:val="00EA627D"/>
    <w:rsid w:val="00EA6CA9"/>
    <w:rsid w:val="00EB225F"/>
    <w:rsid w:val="00EB33CE"/>
    <w:rsid w:val="00EB408B"/>
    <w:rsid w:val="00EB52F7"/>
    <w:rsid w:val="00EB63B5"/>
    <w:rsid w:val="00EC0FA0"/>
    <w:rsid w:val="00EC18D4"/>
    <w:rsid w:val="00EC411F"/>
    <w:rsid w:val="00EC6B02"/>
    <w:rsid w:val="00EC7B8A"/>
    <w:rsid w:val="00ED0C4B"/>
    <w:rsid w:val="00ED0EA8"/>
    <w:rsid w:val="00ED1AE6"/>
    <w:rsid w:val="00ED2913"/>
    <w:rsid w:val="00ED2FDD"/>
    <w:rsid w:val="00ED4720"/>
    <w:rsid w:val="00ED4C76"/>
    <w:rsid w:val="00EE24B5"/>
    <w:rsid w:val="00EE4543"/>
    <w:rsid w:val="00EE6155"/>
    <w:rsid w:val="00EF2BB7"/>
    <w:rsid w:val="00EF2D27"/>
    <w:rsid w:val="00EF4211"/>
    <w:rsid w:val="00F0190F"/>
    <w:rsid w:val="00F01F18"/>
    <w:rsid w:val="00F0356C"/>
    <w:rsid w:val="00F03DAA"/>
    <w:rsid w:val="00F06565"/>
    <w:rsid w:val="00F07174"/>
    <w:rsid w:val="00F07C93"/>
    <w:rsid w:val="00F103A2"/>
    <w:rsid w:val="00F1276F"/>
    <w:rsid w:val="00F158AA"/>
    <w:rsid w:val="00F200C6"/>
    <w:rsid w:val="00F21213"/>
    <w:rsid w:val="00F21DA8"/>
    <w:rsid w:val="00F25F83"/>
    <w:rsid w:val="00F26771"/>
    <w:rsid w:val="00F308EB"/>
    <w:rsid w:val="00F33EC4"/>
    <w:rsid w:val="00F35ED0"/>
    <w:rsid w:val="00F42B3E"/>
    <w:rsid w:val="00F44397"/>
    <w:rsid w:val="00F47047"/>
    <w:rsid w:val="00F54A56"/>
    <w:rsid w:val="00F60848"/>
    <w:rsid w:val="00F6134F"/>
    <w:rsid w:val="00F6188E"/>
    <w:rsid w:val="00F61DC6"/>
    <w:rsid w:val="00F65097"/>
    <w:rsid w:val="00F65A37"/>
    <w:rsid w:val="00F6760C"/>
    <w:rsid w:val="00F83790"/>
    <w:rsid w:val="00F84DA0"/>
    <w:rsid w:val="00F95960"/>
    <w:rsid w:val="00F97503"/>
    <w:rsid w:val="00F9758A"/>
    <w:rsid w:val="00F9777A"/>
    <w:rsid w:val="00FA2EE7"/>
    <w:rsid w:val="00FA359B"/>
    <w:rsid w:val="00FA529E"/>
    <w:rsid w:val="00FA62BE"/>
    <w:rsid w:val="00FB0120"/>
    <w:rsid w:val="00FB012A"/>
    <w:rsid w:val="00FB07A1"/>
    <w:rsid w:val="00FB196C"/>
    <w:rsid w:val="00FB3CD2"/>
    <w:rsid w:val="00FB6CFD"/>
    <w:rsid w:val="00FC10B9"/>
    <w:rsid w:val="00FC15FB"/>
    <w:rsid w:val="00FC24BA"/>
    <w:rsid w:val="00FC3C1E"/>
    <w:rsid w:val="00FC4AA0"/>
    <w:rsid w:val="00FC5CDC"/>
    <w:rsid w:val="00FC75DC"/>
    <w:rsid w:val="00FD0040"/>
    <w:rsid w:val="00FD3AC8"/>
    <w:rsid w:val="00FD570F"/>
    <w:rsid w:val="00FE180A"/>
    <w:rsid w:val="00FE1D8C"/>
    <w:rsid w:val="00FE3197"/>
    <w:rsid w:val="00FE393A"/>
    <w:rsid w:val="00FF0ACE"/>
    <w:rsid w:val="00FF1226"/>
    <w:rsid w:val="00FF154F"/>
    <w:rsid w:val="00FF2AE1"/>
    <w:rsid w:val="00FF2C1A"/>
    <w:rsid w:val="00FF4479"/>
    <w:rsid w:val="00FF49F7"/>
    <w:rsid w:val="00FF5310"/>
    <w:rsid w:val="00FF5765"/>
    <w:rsid w:val="00FF5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E59C32D"/>
  <w15:chartTrackingRefBased/>
  <w15:docId w15:val="{7D715B4A-3DC6-478B-B16B-42451E650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75C0D"/>
    <w:rPr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ind w:right="29"/>
      <w:jc w:val="both"/>
      <w:outlineLvl w:val="0"/>
    </w:pPr>
    <w:rPr>
      <w:sz w:val="28"/>
    </w:rPr>
  </w:style>
  <w:style w:type="paragraph" w:styleId="Heading2">
    <w:name w:val="heading 2"/>
    <w:basedOn w:val="Normal"/>
    <w:next w:val="Normal"/>
    <w:qFormat/>
    <w:pPr>
      <w:keepNext/>
      <w:ind w:right="29"/>
      <w:jc w:val="both"/>
      <w:outlineLvl w:val="1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ind w:left="360" w:right="29" w:hanging="360"/>
      <w:jc w:val="both"/>
      <w:outlineLvl w:val="2"/>
    </w:pPr>
    <w:rPr>
      <w:u w:val="single"/>
    </w:rPr>
  </w:style>
  <w:style w:type="paragraph" w:styleId="Heading4">
    <w:name w:val="heading 4"/>
    <w:basedOn w:val="Normal"/>
    <w:next w:val="Normal"/>
    <w:qFormat/>
    <w:pPr>
      <w:keepNext/>
      <w:ind w:left="360" w:right="29"/>
      <w:jc w:val="both"/>
      <w:outlineLvl w:val="3"/>
    </w:pPr>
    <w:rPr>
      <w:rFonts w:ascii="Courier New" w:hAnsi="Courier New"/>
      <w:b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rFonts w:ascii="Courier New" w:hAnsi="Courier New"/>
      <w:snapToGrid w:val="0"/>
      <w:u w:val="single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</w:rPr>
  </w:style>
  <w:style w:type="paragraph" w:styleId="Heading7">
    <w:name w:val="heading 7"/>
    <w:basedOn w:val="Normal"/>
    <w:next w:val="Normal"/>
    <w:qFormat/>
    <w:pPr>
      <w:keepNext/>
      <w:ind w:right="29"/>
      <w:jc w:val="both"/>
      <w:outlineLvl w:val="6"/>
    </w:pPr>
    <w:rPr>
      <w:b/>
      <w:u w:val="single"/>
    </w:rPr>
  </w:style>
  <w:style w:type="paragraph" w:styleId="Heading8">
    <w:name w:val="heading 8"/>
    <w:basedOn w:val="Normal"/>
    <w:next w:val="Normal"/>
    <w:qFormat/>
    <w:pPr>
      <w:keepNext/>
      <w:ind w:right="29"/>
      <w:jc w:val="both"/>
      <w:outlineLvl w:val="7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ind w:left="720" w:right="29" w:hanging="360"/>
      <w:jc w:val="both"/>
    </w:pPr>
  </w:style>
  <w:style w:type="paragraph" w:styleId="BodyTextIndent">
    <w:name w:val="Body Text Indent"/>
    <w:basedOn w:val="Normal"/>
    <w:pPr>
      <w:ind w:left="360" w:hanging="360"/>
    </w:pPr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pPr>
      <w:ind w:right="29"/>
      <w:jc w:val="both"/>
    </w:pPr>
  </w:style>
  <w:style w:type="paragraph" w:styleId="BodyText2">
    <w:name w:val="Body Text 2"/>
    <w:basedOn w:val="Normal"/>
    <w:pPr>
      <w:ind w:right="29"/>
    </w:pPr>
    <w:rPr>
      <w:rFonts w:ascii="Courier New" w:hAnsi="Courier New"/>
    </w:rPr>
  </w:style>
  <w:style w:type="paragraph" w:styleId="BodyText3">
    <w:name w:val="Body Text 3"/>
    <w:basedOn w:val="Normal"/>
    <w:rPr>
      <w:sz w:val="20"/>
    </w:rPr>
  </w:style>
  <w:style w:type="character" w:styleId="FollowedHyperlink">
    <w:name w:val="FollowedHyperlink"/>
    <w:rPr>
      <w:color w:val="800080"/>
      <w:u w:val="single"/>
    </w:rPr>
  </w:style>
  <w:style w:type="paragraph" w:styleId="List2">
    <w:name w:val="List 2"/>
    <w:basedOn w:val="Normal"/>
    <w:rsid w:val="007A381F"/>
    <w:pPr>
      <w:ind w:left="720" w:hanging="360"/>
    </w:pPr>
  </w:style>
  <w:style w:type="paragraph" w:styleId="List">
    <w:name w:val="List"/>
    <w:basedOn w:val="Normal"/>
    <w:rsid w:val="004D2F2E"/>
    <w:pPr>
      <w:ind w:left="360" w:hanging="360"/>
    </w:pPr>
  </w:style>
  <w:style w:type="paragraph" w:customStyle="1" w:styleId="BL">
    <w:name w:val="BL"/>
    <w:rsid w:val="008C5861"/>
    <w:pPr>
      <w:tabs>
        <w:tab w:val="left" w:pos="288"/>
        <w:tab w:val="left" w:pos="1008"/>
      </w:tabs>
      <w:spacing w:after="240" w:line="240" w:lineRule="atLeast"/>
      <w:ind w:left="1008" w:hanging="864"/>
    </w:pPr>
    <w:rPr>
      <w:rFonts w:ascii="Courier" w:hAnsi="Courier"/>
      <w:sz w:val="24"/>
      <w:lang w:eastAsia="zh-CN"/>
    </w:rPr>
  </w:style>
  <w:style w:type="paragraph" w:customStyle="1" w:styleId="BX">
    <w:name w:val="BX"/>
    <w:rsid w:val="008C5861"/>
    <w:pPr>
      <w:tabs>
        <w:tab w:val="left" w:pos="288"/>
        <w:tab w:val="left" w:pos="1008"/>
      </w:tabs>
      <w:spacing w:after="240" w:line="240" w:lineRule="atLeast"/>
      <w:ind w:left="1008" w:hanging="864"/>
    </w:pPr>
    <w:rPr>
      <w:rFonts w:ascii="Courier" w:hAnsi="Courier"/>
      <w:sz w:val="24"/>
      <w:lang w:eastAsia="zh-CN"/>
    </w:rPr>
  </w:style>
  <w:style w:type="character" w:customStyle="1" w:styleId="emphasis1">
    <w:name w:val="emphasis1"/>
    <w:rsid w:val="00BE7509"/>
    <w:rPr>
      <w:b/>
      <w:bCs/>
    </w:rPr>
  </w:style>
  <w:style w:type="paragraph" w:styleId="HTMLPreformatted">
    <w:name w:val="HTML Preformatted"/>
    <w:basedOn w:val="Normal"/>
    <w:rsid w:val="002701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SimSun" w:hAnsi="Courier New" w:cs="Courier New"/>
      <w:sz w:val="20"/>
      <w:lang w:eastAsia="zh-CN"/>
    </w:rPr>
  </w:style>
  <w:style w:type="character" w:styleId="HTMLCode">
    <w:name w:val="HTML Code"/>
    <w:rsid w:val="002701C5"/>
    <w:rPr>
      <w:rFonts w:ascii="Courier New" w:eastAsia="SimSun" w:hAnsi="Courier New" w:cs="Courier New"/>
      <w:sz w:val="20"/>
      <w:szCs w:val="20"/>
    </w:rPr>
  </w:style>
  <w:style w:type="paragraph" w:styleId="NormalWeb">
    <w:name w:val="Normal (Web)"/>
    <w:basedOn w:val="Normal"/>
    <w:rsid w:val="00017402"/>
    <w:pPr>
      <w:spacing w:before="100" w:beforeAutospacing="1" w:after="100" w:afterAutospacing="1"/>
    </w:pPr>
    <w:rPr>
      <w:rFonts w:ascii="Times" w:eastAsia="SimSun" w:hAnsi="Times" w:cs="Times"/>
      <w:color w:val="000000"/>
      <w:sz w:val="27"/>
      <w:szCs w:val="27"/>
      <w:lang w:eastAsia="zh-CN"/>
    </w:rPr>
  </w:style>
  <w:style w:type="paragraph" w:styleId="ListParagraph">
    <w:name w:val="List Paragraph"/>
    <w:basedOn w:val="Normal"/>
    <w:uiPriority w:val="72"/>
    <w:qFormat/>
    <w:rsid w:val="001B7469"/>
    <w:pPr>
      <w:ind w:leftChars="200" w:left="480"/>
    </w:pPr>
  </w:style>
  <w:style w:type="character" w:customStyle="1" w:styleId="html-tag">
    <w:name w:val="html-tag"/>
    <w:basedOn w:val="DefaultParagraphFont"/>
    <w:rsid w:val="00F95960"/>
  </w:style>
  <w:style w:type="table" w:styleId="TableGrid">
    <w:name w:val="Table Grid"/>
    <w:basedOn w:val="TableNormal"/>
    <w:rsid w:val="00DE10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9C1043"/>
  </w:style>
  <w:style w:type="character" w:styleId="UnresolvedMention">
    <w:name w:val="Unresolved Mention"/>
    <w:basedOn w:val="DefaultParagraphFont"/>
    <w:uiPriority w:val="99"/>
    <w:semiHidden/>
    <w:unhideWhenUsed/>
    <w:rsid w:val="00D35E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9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6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7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0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localhost/lab4/lab4a.php?username=peter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/lab4/lab4b.php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://localhost/lab4/lab4a.php?username=peter&amp;pwd=12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WINWORD\TEMPLATE\DOCUMEN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DOCUMENT.DOT</Template>
  <TotalTime>679</TotalTime>
  <Pages>15</Pages>
  <Words>950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6359</CharactersWithSpaces>
  <SharedDoc>false</SharedDoc>
  <HLinks>
    <vt:vector size="6" baseType="variant">
      <vt:variant>
        <vt:i4>7340143</vt:i4>
      </vt:variant>
      <vt:variant>
        <vt:i4>7867</vt:i4>
      </vt:variant>
      <vt:variant>
        <vt:i4>1025</vt:i4>
      </vt:variant>
      <vt:variant>
        <vt:i4>1</vt:i4>
      </vt:variant>
      <vt:variant>
        <vt:lpwstr>imgmap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CHAU Ka Ho (230296430)</cp:lastModifiedBy>
  <cp:revision>150</cp:revision>
  <cp:lastPrinted>2017-02-03T08:35:00Z</cp:lastPrinted>
  <dcterms:created xsi:type="dcterms:W3CDTF">2021-02-10T02:01:00Z</dcterms:created>
  <dcterms:modified xsi:type="dcterms:W3CDTF">2024-06-12T13:20:00Z</dcterms:modified>
</cp:coreProperties>
</file>